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3A13" w14:textId="77777777" w:rsidR="00151300" w:rsidRDefault="00151300" w:rsidP="00151300">
      <w:pPr>
        <w:pStyle w:val="Chapterheading"/>
      </w:pPr>
    </w:p>
    <w:p w14:paraId="6E7AA7AB" w14:textId="77777777" w:rsidR="00151300" w:rsidRDefault="00151300" w:rsidP="00151300">
      <w:pPr>
        <w:pStyle w:val="Chapterheading"/>
        <w:jc w:val="center"/>
      </w:pPr>
      <w:r>
        <w:rPr>
          <w:noProof/>
          <w:lang w:eastAsia="en-IE"/>
        </w:rPr>
        <w:drawing>
          <wp:inline distT="0" distB="0" distL="0" distR="0" wp14:anchorId="6F882A43" wp14:editId="55CA450C">
            <wp:extent cx="2331720" cy="1395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907" cy="140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30DF" w14:textId="77777777" w:rsidR="00151300" w:rsidRDefault="00151300" w:rsidP="00151300">
      <w:pPr>
        <w:pStyle w:val="Chapterheading"/>
      </w:pPr>
    </w:p>
    <w:p w14:paraId="1482CEA1" w14:textId="77777777" w:rsidR="00151300" w:rsidRDefault="00151300" w:rsidP="00151300">
      <w:pPr>
        <w:pStyle w:val="Chapterheading"/>
      </w:pPr>
    </w:p>
    <w:p w14:paraId="5436AF02" w14:textId="26960C4F" w:rsidR="00711374" w:rsidRDefault="00711374" w:rsidP="00151300">
      <w:pPr>
        <w:pStyle w:val="Chapterheading"/>
        <w:jc w:val="center"/>
        <w:rPr>
          <w:sz w:val="48"/>
        </w:rPr>
      </w:pPr>
      <w:proofErr w:type="spellStart"/>
      <w:r>
        <w:rPr>
          <w:sz w:val="48"/>
        </w:rPr>
        <w:t>OnChord</w:t>
      </w:r>
      <w:proofErr w:type="spellEnd"/>
    </w:p>
    <w:p w14:paraId="4F40A84C" w14:textId="2A81E4E3" w:rsidR="00151300" w:rsidRDefault="00151300" w:rsidP="00151300">
      <w:pPr>
        <w:pStyle w:val="Chapterheading"/>
        <w:jc w:val="center"/>
        <w:rPr>
          <w:sz w:val="48"/>
        </w:rPr>
      </w:pPr>
      <w:r>
        <w:rPr>
          <w:sz w:val="48"/>
        </w:rPr>
        <w:t>Final Project Report</w:t>
      </w:r>
    </w:p>
    <w:p w14:paraId="7E8543A6" w14:textId="77777777" w:rsidR="00151300" w:rsidRDefault="00151300" w:rsidP="00151300">
      <w:pPr>
        <w:pStyle w:val="Chapterheading"/>
        <w:jc w:val="center"/>
        <w:rPr>
          <w:sz w:val="48"/>
        </w:rPr>
      </w:pPr>
    </w:p>
    <w:p w14:paraId="5981218D" w14:textId="77777777" w:rsidR="00151300" w:rsidRDefault="00151300" w:rsidP="00151300">
      <w:pPr>
        <w:pStyle w:val="Chapterheading"/>
        <w:jc w:val="center"/>
        <w:rPr>
          <w:sz w:val="48"/>
        </w:rPr>
      </w:pPr>
    </w:p>
    <w:p w14:paraId="49F10DF1" w14:textId="10156D4F" w:rsidR="00151300" w:rsidRDefault="00711374" w:rsidP="00151300">
      <w:pPr>
        <w:pStyle w:val="Chapterheading"/>
        <w:jc w:val="center"/>
        <w:rPr>
          <w:sz w:val="36"/>
        </w:rPr>
      </w:pPr>
      <w:r>
        <w:rPr>
          <w:sz w:val="36"/>
        </w:rPr>
        <w:t>TU857</w:t>
      </w:r>
    </w:p>
    <w:p w14:paraId="3FB0A9B9" w14:textId="650F140F" w:rsidR="00151300" w:rsidRDefault="00151300" w:rsidP="00151300">
      <w:pPr>
        <w:pStyle w:val="Chapterheading"/>
        <w:jc w:val="center"/>
        <w:rPr>
          <w:sz w:val="36"/>
        </w:rPr>
      </w:pPr>
      <w:r>
        <w:rPr>
          <w:sz w:val="36"/>
        </w:rPr>
        <w:t xml:space="preserve">BSc in </w:t>
      </w:r>
      <w:r w:rsidR="00711374">
        <w:rPr>
          <w:sz w:val="41"/>
        </w:rPr>
        <w:t>Computer Science (infrastructure)</w:t>
      </w:r>
    </w:p>
    <w:p w14:paraId="776BE982" w14:textId="77777777" w:rsidR="00151300" w:rsidRDefault="00151300" w:rsidP="00151300">
      <w:pPr>
        <w:pStyle w:val="Chapterheading"/>
        <w:jc w:val="center"/>
        <w:rPr>
          <w:sz w:val="36"/>
        </w:rPr>
      </w:pPr>
    </w:p>
    <w:p w14:paraId="01EA0F20" w14:textId="1F9DAD15" w:rsidR="00151300" w:rsidRDefault="00151300" w:rsidP="00151300">
      <w:pPr>
        <w:jc w:val="center"/>
        <w:rPr>
          <w:b/>
          <w:bCs/>
        </w:rPr>
      </w:pPr>
    </w:p>
    <w:p w14:paraId="0B52EB83" w14:textId="5BBB9547" w:rsidR="00151300" w:rsidRDefault="00711374" w:rsidP="001513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Emmanuel Awode</w:t>
      </w:r>
    </w:p>
    <w:p w14:paraId="2013E10A" w14:textId="2799B6E3" w:rsidR="00711374" w:rsidRDefault="00711374" w:rsidP="001513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C22320593</w:t>
      </w:r>
    </w:p>
    <w:p w14:paraId="2E0CB8F9" w14:textId="77777777" w:rsidR="00711374" w:rsidRDefault="00711374" w:rsidP="001513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B912F85" w14:textId="30184808" w:rsidR="00151300" w:rsidRDefault="00711374" w:rsidP="007113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Supervisor: Dr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Fatmaelzahraa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Eltaher</w:t>
      </w:r>
      <w:proofErr w:type="spellEnd"/>
    </w:p>
    <w:p w14:paraId="6D21D69C" w14:textId="77777777" w:rsidR="00711374" w:rsidRPr="00711374" w:rsidRDefault="00711374" w:rsidP="007113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D8C340" w14:textId="77777777" w:rsidR="00151300" w:rsidRPr="007F3450" w:rsidRDefault="007F3450" w:rsidP="00151300">
      <w:pPr>
        <w:jc w:val="center"/>
        <w:rPr>
          <w:bCs/>
          <w:sz w:val="28"/>
        </w:rPr>
      </w:pPr>
      <w:r>
        <w:rPr>
          <w:bCs/>
          <w:sz w:val="28"/>
        </w:rPr>
        <w:t>School of Computer Science</w:t>
      </w:r>
    </w:p>
    <w:p w14:paraId="45C76875" w14:textId="77777777" w:rsidR="00151300" w:rsidRPr="007F3450" w:rsidRDefault="007F3450" w:rsidP="00151300">
      <w:pPr>
        <w:jc w:val="center"/>
        <w:rPr>
          <w:bCs/>
          <w:sz w:val="28"/>
        </w:rPr>
      </w:pPr>
      <w:r>
        <w:rPr>
          <w:bCs/>
          <w:sz w:val="28"/>
        </w:rPr>
        <w:t>Technological University, Dublin</w:t>
      </w:r>
    </w:p>
    <w:p w14:paraId="0DFF343D" w14:textId="77777777" w:rsidR="00151300" w:rsidRPr="003067FA" w:rsidRDefault="00151300" w:rsidP="00151300">
      <w:pPr>
        <w:rPr>
          <w:bCs/>
        </w:rPr>
      </w:pPr>
    </w:p>
    <w:p w14:paraId="61665D89" w14:textId="11060C73" w:rsidR="00151300" w:rsidRPr="00711374" w:rsidRDefault="00711374" w:rsidP="00711374">
      <w:pPr>
        <w:jc w:val="center"/>
        <w:rPr>
          <w:bCs/>
          <w:sz w:val="28"/>
        </w:rPr>
      </w:pPr>
      <w:r>
        <w:rPr>
          <w:bCs/>
          <w:sz w:val="28"/>
        </w:rPr>
        <w:t>04/03/2026</w:t>
      </w:r>
    </w:p>
    <w:p w14:paraId="599E553F" w14:textId="77777777" w:rsidR="00151300" w:rsidRDefault="00151300" w:rsidP="00151300">
      <w:pPr>
        <w:pStyle w:val="Chapterheading"/>
        <w:sectPr w:rsidR="00151300" w:rsidSect="00E73CDC">
          <w:footerReference w:type="even" r:id="rId9"/>
          <w:footerReference w:type="default" r:id="rId10"/>
          <w:pgSz w:w="11906" w:h="16838"/>
          <w:pgMar w:top="1440" w:right="1800" w:bottom="1440" w:left="1800" w:header="708" w:footer="708" w:gutter="0"/>
          <w:pgNumType w:fmt="lowerRoman"/>
          <w:cols w:space="708"/>
          <w:titlePg/>
          <w:docGrid w:linePitch="360"/>
        </w:sectPr>
      </w:pPr>
    </w:p>
    <w:p w14:paraId="2A394820" w14:textId="77777777" w:rsidR="00151300" w:rsidRDefault="00151300" w:rsidP="0009707D">
      <w:pPr>
        <w:pStyle w:val="Heading1"/>
      </w:pPr>
      <w:bookmarkStart w:id="0" w:name="_Toc221701232"/>
      <w:r>
        <w:lastRenderedPageBreak/>
        <w:t>Abstract</w:t>
      </w:r>
      <w:bookmarkEnd w:id="0"/>
    </w:p>
    <w:p w14:paraId="7290BF3A" w14:textId="77777777" w:rsidR="00151300" w:rsidRDefault="00151300" w:rsidP="0009707D">
      <w:pPr>
        <w:pStyle w:val="Heading1"/>
      </w:pPr>
      <w:r>
        <w:br w:type="page"/>
      </w:r>
      <w:bookmarkStart w:id="1" w:name="_Toc221701233"/>
      <w:r>
        <w:lastRenderedPageBreak/>
        <w:t>Declaration</w:t>
      </w:r>
      <w:bookmarkEnd w:id="1"/>
    </w:p>
    <w:p w14:paraId="3604F87A" w14:textId="77777777" w:rsidR="00151300" w:rsidRDefault="00151300" w:rsidP="00151300">
      <w:pPr>
        <w:pStyle w:val="BodyText"/>
        <w:rPr>
          <w:lang w:val="en-IE"/>
        </w:rPr>
      </w:pPr>
    </w:p>
    <w:p w14:paraId="77BD2314" w14:textId="77777777" w:rsidR="00151300" w:rsidRDefault="00151300" w:rsidP="00151300">
      <w:pPr>
        <w:pStyle w:val="BodyText"/>
        <w:rPr>
          <w:lang w:val="en-IE"/>
        </w:rPr>
      </w:pPr>
    </w:p>
    <w:p w14:paraId="33A12179" w14:textId="77777777" w:rsidR="003C4CB5" w:rsidRPr="003C4CB5" w:rsidRDefault="003C4CB5" w:rsidP="003C4CB5">
      <w:pPr>
        <w:ind w:right="12"/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</w:rPr>
        <w:t xml:space="preserve">I hereby declare that the work described in this dissertation is, except where otherwise stated, entirely my own work and has not been submitted as an exercise for a degree at this or any other university. </w:t>
      </w:r>
    </w:p>
    <w:p w14:paraId="478DF280" w14:textId="77777777" w:rsidR="003C4CB5" w:rsidRPr="003C4CB5" w:rsidRDefault="003C4CB5" w:rsidP="003C4CB5">
      <w:pPr>
        <w:spacing w:after="90"/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</w:rPr>
        <w:t xml:space="preserve"> </w:t>
      </w:r>
    </w:p>
    <w:p w14:paraId="2B9D06A5" w14:textId="77777777" w:rsidR="003C4CB5" w:rsidRPr="003C4CB5" w:rsidRDefault="003C4CB5" w:rsidP="003C4CB5">
      <w:pPr>
        <w:spacing w:after="90"/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</w:rPr>
        <w:t xml:space="preserve"> </w:t>
      </w:r>
    </w:p>
    <w:p w14:paraId="4214C23B" w14:textId="77777777" w:rsidR="003C4CB5" w:rsidRPr="003C4CB5" w:rsidRDefault="003C4CB5" w:rsidP="003C4CB5">
      <w:pPr>
        <w:ind w:right="12"/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</w:rPr>
        <w:t xml:space="preserve">Signed: </w:t>
      </w:r>
    </w:p>
    <w:p w14:paraId="316C268E" w14:textId="77777777" w:rsidR="003C4CB5" w:rsidRPr="003C4CB5" w:rsidRDefault="003C4CB5" w:rsidP="003C4CB5">
      <w:pPr>
        <w:spacing w:after="90"/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</w:rPr>
        <w:t xml:space="preserve"> </w:t>
      </w:r>
    </w:p>
    <w:p w14:paraId="1D0FD640" w14:textId="77777777" w:rsidR="003C4CB5" w:rsidRPr="003C4CB5" w:rsidRDefault="003C4CB5" w:rsidP="003C4CB5">
      <w:pPr>
        <w:spacing w:after="145"/>
        <w:ind w:right="12"/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0" wp14:anchorId="2951A5F1" wp14:editId="3C57C7F2">
            <wp:simplePos x="0" y="0"/>
            <wp:positionH relativeFrom="column">
              <wp:posOffset>398780</wp:posOffset>
            </wp:positionH>
            <wp:positionV relativeFrom="paragraph">
              <wp:posOffset>-326195</wp:posOffset>
            </wp:positionV>
            <wp:extent cx="1843151" cy="461963"/>
            <wp:effectExtent l="0" t="0" r="0" b="0"/>
            <wp:wrapNone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3151" cy="461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4CB5">
        <w:rPr>
          <w:rFonts w:ascii="Times New Roman" w:hAnsi="Times New Roman" w:cs="Times New Roman"/>
        </w:rPr>
        <w:t xml:space="preserve">_________________________ </w:t>
      </w:r>
    </w:p>
    <w:p w14:paraId="039B25BA" w14:textId="77777777" w:rsidR="003C4CB5" w:rsidRPr="003C4CB5" w:rsidRDefault="003C4CB5" w:rsidP="003C4CB5">
      <w:pPr>
        <w:tabs>
          <w:tab w:val="center" w:pos="5046"/>
        </w:tabs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</w:rPr>
        <w:t xml:space="preserve">Student Name: Emmanuel Awode C22320583 </w:t>
      </w:r>
      <w:r w:rsidRPr="003C4CB5">
        <w:rPr>
          <w:rFonts w:ascii="Times New Roman" w:hAnsi="Times New Roman" w:cs="Times New Roman"/>
        </w:rPr>
        <w:tab/>
        <w:t xml:space="preserve"> </w:t>
      </w:r>
    </w:p>
    <w:p w14:paraId="72030731" w14:textId="77777777" w:rsidR="003C4CB5" w:rsidRPr="003C4CB5" w:rsidRDefault="003C4CB5" w:rsidP="003C4CB5">
      <w:pPr>
        <w:spacing w:after="90"/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</w:rPr>
        <w:t xml:space="preserve"> </w:t>
      </w:r>
    </w:p>
    <w:p w14:paraId="7937CC99" w14:textId="2FFC544F" w:rsidR="003C4CB5" w:rsidRPr="003C4CB5" w:rsidRDefault="003C4CB5" w:rsidP="003C4CB5">
      <w:pPr>
        <w:ind w:right="12"/>
        <w:rPr>
          <w:rFonts w:ascii="Times New Roman" w:hAnsi="Times New Roman" w:cs="Times New Roman"/>
        </w:rPr>
      </w:pPr>
      <w:r w:rsidRPr="003C4CB5">
        <w:rPr>
          <w:rFonts w:ascii="Times New Roman" w:hAnsi="Times New Roman" w:cs="Times New Roman"/>
        </w:rPr>
        <w:t xml:space="preserve">Date: </w:t>
      </w:r>
      <w:r w:rsidRPr="003C4CB5">
        <w:rPr>
          <w:rFonts w:ascii="Times New Roman" w:hAnsi="Times New Roman" w:cs="Times New Roman"/>
        </w:rPr>
        <w:t>04/03/2026</w:t>
      </w:r>
      <w:r w:rsidRPr="003C4CB5">
        <w:rPr>
          <w:rFonts w:ascii="Times New Roman" w:hAnsi="Times New Roman" w:cs="Times New Roman"/>
        </w:rPr>
        <w:t xml:space="preserve"> </w:t>
      </w:r>
    </w:p>
    <w:p w14:paraId="6CB0F5B3" w14:textId="77777777" w:rsidR="003C4CB5" w:rsidRDefault="003C4CB5" w:rsidP="003C4CB5">
      <w:pPr>
        <w:spacing w:after="90"/>
      </w:pPr>
      <w:r>
        <w:t xml:space="preserve"> </w:t>
      </w:r>
    </w:p>
    <w:p w14:paraId="5BCED86D" w14:textId="77777777" w:rsidR="003C4CB5" w:rsidRDefault="003C4CB5" w:rsidP="003C4CB5">
      <w:pPr>
        <w:spacing w:after="105"/>
      </w:pPr>
      <w:r>
        <w:t xml:space="preserve"> </w:t>
      </w:r>
    </w:p>
    <w:p w14:paraId="524F7A02" w14:textId="77777777" w:rsidR="00151300" w:rsidRDefault="00151300" w:rsidP="00151300">
      <w:pPr>
        <w:pStyle w:val="BodyText"/>
        <w:rPr>
          <w:lang w:val="en-US"/>
        </w:rPr>
      </w:pPr>
    </w:p>
    <w:p w14:paraId="4E0883CE" w14:textId="77777777" w:rsidR="00151300" w:rsidRDefault="00151300" w:rsidP="00151300">
      <w:pPr>
        <w:rPr>
          <w:sz w:val="20"/>
          <w:szCs w:val="20"/>
          <w:lang w:val="en-US"/>
        </w:rPr>
      </w:pPr>
    </w:p>
    <w:p w14:paraId="37B550F3" w14:textId="77777777" w:rsidR="00151300" w:rsidRDefault="00151300" w:rsidP="00151300">
      <w:pPr>
        <w:rPr>
          <w:sz w:val="20"/>
          <w:szCs w:val="20"/>
          <w:lang w:val="en-US"/>
        </w:rPr>
      </w:pPr>
    </w:p>
    <w:p w14:paraId="41EF4F52" w14:textId="77777777" w:rsidR="00151300" w:rsidRDefault="00151300" w:rsidP="00151300">
      <w:pPr>
        <w:pStyle w:val="Chapterheading"/>
        <w:spacing w:line="360" w:lineRule="auto"/>
        <w:jc w:val="both"/>
        <w:rPr>
          <w:b w:val="0"/>
          <w:bCs w:val="0"/>
          <w:sz w:val="24"/>
        </w:rPr>
      </w:pPr>
    </w:p>
    <w:p w14:paraId="14C2DCDA" w14:textId="77777777" w:rsidR="00151300" w:rsidRDefault="00151300" w:rsidP="00151300">
      <w:pPr>
        <w:pStyle w:val="Chapterheading"/>
        <w:spacing w:line="360" w:lineRule="auto"/>
        <w:jc w:val="both"/>
        <w:rPr>
          <w:b w:val="0"/>
          <w:bCs w:val="0"/>
          <w:sz w:val="24"/>
        </w:rPr>
      </w:pPr>
    </w:p>
    <w:p w14:paraId="129F456E" w14:textId="77777777" w:rsidR="00151300" w:rsidRDefault="00151300" w:rsidP="00151300">
      <w:pPr>
        <w:pStyle w:val="Chapterheading"/>
        <w:spacing w:line="360" w:lineRule="auto"/>
        <w:jc w:val="both"/>
        <w:rPr>
          <w:b w:val="0"/>
          <w:bCs w:val="0"/>
          <w:sz w:val="24"/>
        </w:rPr>
      </w:pPr>
    </w:p>
    <w:p w14:paraId="03374337" w14:textId="77777777" w:rsidR="00151300" w:rsidRDefault="00151300" w:rsidP="00151300">
      <w:pPr>
        <w:pStyle w:val="Chapterheading"/>
        <w:spacing w:line="360" w:lineRule="auto"/>
        <w:jc w:val="both"/>
        <w:rPr>
          <w:b w:val="0"/>
          <w:bCs w:val="0"/>
          <w:sz w:val="24"/>
        </w:rPr>
      </w:pPr>
    </w:p>
    <w:p w14:paraId="7A1A3592" w14:textId="77777777" w:rsidR="00151300" w:rsidRDefault="00151300" w:rsidP="00151300">
      <w:pPr>
        <w:rPr>
          <w:b/>
          <w:bCs/>
          <w:sz w:val="40"/>
        </w:rPr>
      </w:pPr>
      <w:r>
        <w:br w:type="page"/>
      </w:r>
    </w:p>
    <w:p w14:paraId="5A8622C4" w14:textId="77777777" w:rsidR="00151300" w:rsidRDefault="00151300" w:rsidP="0009707D">
      <w:pPr>
        <w:pStyle w:val="Heading1"/>
      </w:pPr>
      <w:bookmarkStart w:id="2" w:name="_Toc221701234"/>
      <w:r>
        <w:lastRenderedPageBreak/>
        <w:t>Acknowledgements</w:t>
      </w:r>
      <w:bookmarkEnd w:id="2"/>
    </w:p>
    <w:p w14:paraId="66F0AC5E" w14:textId="77777777" w:rsidR="00151300" w:rsidRDefault="00151300" w:rsidP="00151300">
      <w:pPr>
        <w:pStyle w:val="Chapterheading"/>
      </w:pPr>
    </w:p>
    <w:p w14:paraId="3A1172F5" w14:textId="77777777" w:rsidR="00151300" w:rsidRDefault="00151300" w:rsidP="00151300">
      <w:pPr>
        <w:pStyle w:val="BodyText"/>
      </w:pPr>
      <w:r w:rsidRPr="007F3450">
        <w:rPr>
          <w:color w:val="FF0000"/>
        </w:rPr>
        <w:t>Body text</w:t>
      </w:r>
    </w:p>
    <w:p w14:paraId="4A73EE8E" w14:textId="77777777" w:rsidR="00151300" w:rsidRDefault="00151300" w:rsidP="00151300">
      <w:pPr>
        <w:pStyle w:val="BodyText"/>
      </w:pPr>
    </w:p>
    <w:p w14:paraId="5C939759" w14:textId="77777777" w:rsidR="00151300" w:rsidRDefault="00151300" w:rsidP="00151300">
      <w:pPr>
        <w:pStyle w:val="BodyText"/>
      </w:pPr>
    </w:p>
    <w:p w14:paraId="25222267" w14:textId="77777777" w:rsidR="00151300" w:rsidRDefault="00151300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10173557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8E8091" w14:textId="77777777" w:rsidR="009B697E" w:rsidRDefault="009B697E">
          <w:pPr>
            <w:pStyle w:val="TOCHeading"/>
          </w:pPr>
          <w:r>
            <w:t>Table of Contents</w:t>
          </w:r>
        </w:p>
        <w:p w14:paraId="5AE70886" w14:textId="77777777" w:rsidR="00BA2AED" w:rsidRDefault="009B697E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1701232" w:history="1">
            <w:r w:rsidR="00BA2AED" w:rsidRPr="00B1649B">
              <w:rPr>
                <w:rStyle w:val="Hyperlink"/>
                <w:noProof/>
              </w:rPr>
              <w:t>Abstract</w:t>
            </w:r>
            <w:r w:rsidR="00BA2AED">
              <w:rPr>
                <w:noProof/>
                <w:webHidden/>
              </w:rPr>
              <w:tab/>
            </w:r>
            <w:r w:rsidR="00BA2AED">
              <w:rPr>
                <w:noProof/>
                <w:webHidden/>
              </w:rPr>
              <w:fldChar w:fldCharType="begin"/>
            </w:r>
            <w:r w:rsidR="00BA2AED">
              <w:rPr>
                <w:noProof/>
                <w:webHidden/>
              </w:rPr>
              <w:instrText xml:space="preserve"> PAGEREF _Toc221701232 \h </w:instrText>
            </w:r>
            <w:r w:rsidR="00BA2AED">
              <w:rPr>
                <w:noProof/>
                <w:webHidden/>
              </w:rPr>
            </w:r>
            <w:r w:rsidR="00BA2AED">
              <w:rPr>
                <w:noProof/>
                <w:webHidden/>
              </w:rPr>
              <w:fldChar w:fldCharType="separate"/>
            </w:r>
            <w:r w:rsidR="00BA2AED">
              <w:rPr>
                <w:noProof/>
                <w:webHidden/>
              </w:rPr>
              <w:t>i</w:t>
            </w:r>
            <w:r w:rsidR="00BA2AED">
              <w:rPr>
                <w:noProof/>
                <w:webHidden/>
              </w:rPr>
              <w:fldChar w:fldCharType="end"/>
            </w:r>
          </w:hyperlink>
        </w:p>
        <w:p w14:paraId="6C3EF251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33" w:history="1">
            <w:r w:rsidRPr="00B1649B">
              <w:rPr>
                <w:rStyle w:val="Hyperlink"/>
                <w:noProof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2EE02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34" w:history="1">
            <w:r w:rsidRPr="00B1649B">
              <w:rPr>
                <w:rStyle w:val="Hyperlink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A1D0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35" w:history="1">
            <w:r w:rsidRPr="00B1649B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6F4B" w14:textId="77777777" w:rsidR="00BA2AED" w:rsidRDefault="00BA2AED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36" w:history="1">
            <w:r w:rsidRPr="00B1649B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649B">
              <w:rPr>
                <w:rStyle w:val="Hyperlink"/>
                <w:noProof/>
              </w:rPr>
              <w:t>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7C11" w14:textId="77777777" w:rsidR="00BA2AED" w:rsidRDefault="00BA2AED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37" w:history="1">
            <w:r w:rsidRPr="00B1649B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649B">
              <w:rPr>
                <w:rStyle w:val="Hyperlink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80A0" w14:textId="77777777" w:rsidR="00BA2AED" w:rsidRDefault="00BA2AED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38" w:history="1">
            <w:r w:rsidRPr="00B1649B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649B">
              <w:rPr>
                <w:rStyle w:val="Hyperlink"/>
                <w:noProof/>
              </w:rPr>
              <w:t>Project Aims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E5BE9" w14:textId="77777777" w:rsidR="00BA2AED" w:rsidRDefault="00BA2AED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39" w:history="1">
            <w:r w:rsidRPr="00B1649B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649B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8AEB2" w14:textId="77777777" w:rsidR="00BA2AED" w:rsidRDefault="00BA2AED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0" w:history="1">
            <w:r w:rsidRPr="00B1649B">
              <w:rPr>
                <w:rStyle w:val="Hyperlink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649B">
              <w:rPr>
                <w:rStyle w:val="Hyperlink"/>
                <w:noProof/>
              </w:rPr>
              <w:t>Thesis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2AD37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1" w:history="1">
            <w:r w:rsidRPr="00B1649B">
              <w:rPr>
                <w:rStyle w:val="Hyperlink"/>
                <w:noProof/>
              </w:rPr>
              <w:t>2.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0CEB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2" w:history="1">
            <w:r w:rsidRPr="00B1649B">
              <w:rPr>
                <w:rStyle w:val="Hyperlink"/>
                <w:noProof/>
              </w:rPr>
              <w:t>2.1.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699D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3" w:history="1">
            <w:r w:rsidRPr="00B1649B">
              <w:rPr>
                <w:rStyle w:val="Hyperlink"/>
                <w:noProof/>
              </w:rPr>
              <w:t>2.2. Alternative Existing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887F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4" w:history="1">
            <w:r w:rsidRPr="00B1649B">
              <w:rPr>
                <w:rStyle w:val="Hyperlink"/>
                <w:noProof/>
              </w:rPr>
              <w:t>2.3. Technologies Researched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94F85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5" w:history="1">
            <w:r w:rsidRPr="00B1649B">
              <w:rPr>
                <w:rStyle w:val="Hyperlink"/>
                <w:noProof/>
              </w:rPr>
              <w:t>2.4. Other Relevant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C83ED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6" w:history="1">
            <w:r w:rsidRPr="00B1649B">
              <w:rPr>
                <w:rStyle w:val="Hyperlink"/>
                <w:noProof/>
              </w:rPr>
              <w:t>2.5. Existing Final Year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D013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7" w:history="1">
            <w:r w:rsidRPr="00B1649B">
              <w:rPr>
                <w:rStyle w:val="Hyperlink"/>
                <w:noProof/>
              </w:rPr>
              <w:t>2.6.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2C7D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8" w:history="1">
            <w:r w:rsidRPr="00B1649B">
              <w:rPr>
                <w:rStyle w:val="Hyperlink"/>
                <w:noProof/>
              </w:rPr>
              <w:t>3. System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8B1B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49" w:history="1">
            <w:r w:rsidRPr="00B1649B">
              <w:rPr>
                <w:rStyle w:val="Hyperlink"/>
                <w:noProof/>
              </w:rPr>
              <w:t>3.1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46087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0" w:history="1">
            <w:r w:rsidRPr="00B1649B">
              <w:rPr>
                <w:rStyle w:val="Hyperlink"/>
                <w:noProof/>
              </w:rPr>
              <w:t>3.2 Requirements Gathering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7ED17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1" w:history="1">
            <w:r w:rsidRPr="00B1649B">
              <w:rPr>
                <w:rStyle w:val="Hyperlink"/>
                <w:noProof/>
              </w:rPr>
              <w:t>3.3 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6139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2" w:history="1">
            <w:r w:rsidRPr="00B1649B">
              <w:rPr>
                <w:rStyle w:val="Hyperlink"/>
                <w:noProof/>
              </w:rPr>
              <w:t>3.4 Logical Architecture of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1A7B1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3" w:history="1">
            <w:r w:rsidRPr="00B1649B">
              <w:rPr>
                <w:rStyle w:val="Hyperlink"/>
                <w:noProof/>
              </w:rPr>
              <w:t>3.X Other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AFEED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4" w:history="1">
            <w:r w:rsidRPr="00B1649B">
              <w:rPr>
                <w:rStyle w:val="Hyperlink"/>
                <w:noProof/>
              </w:rPr>
              <w:t>3.X Initial System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2AAD4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5" w:history="1">
            <w:r w:rsidRPr="00B1649B">
              <w:rPr>
                <w:rStyle w:val="Hyperlink"/>
                <w:noProof/>
              </w:rPr>
              <w:t>3.X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73F6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6" w:history="1">
            <w:r w:rsidRPr="00B1649B">
              <w:rPr>
                <w:rStyle w:val="Hyperlink"/>
                <w:noProof/>
              </w:rPr>
              <w:t>4. System / Experiment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D8267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7" w:history="1">
            <w:r w:rsidRPr="00B1649B">
              <w:rPr>
                <w:rStyle w:val="Hyperlink"/>
                <w:noProof/>
              </w:rPr>
              <w:t>4.1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081AF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8" w:history="1">
            <w:r w:rsidRPr="00B1649B">
              <w:rPr>
                <w:rStyle w:val="Hyperlink"/>
                <w:noProof/>
              </w:rPr>
              <w:t>4.2. Software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BEF5D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59" w:history="1">
            <w:r w:rsidRPr="00B1649B">
              <w:rPr>
                <w:rStyle w:val="Hyperlink"/>
                <w:noProof/>
              </w:rPr>
              <w:t>4.3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A5FE" w14:textId="77777777" w:rsidR="00BA2AED" w:rsidRDefault="00BA2AED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0" w:history="1">
            <w:r w:rsidRPr="00B1649B">
              <w:rPr>
                <w:rStyle w:val="Hyperlink"/>
                <w:noProof/>
              </w:rPr>
              <w:t>4.3.1 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C7A1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1" w:history="1">
            <w:r w:rsidRPr="00B1649B">
              <w:rPr>
                <w:rStyle w:val="Hyperlink"/>
                <w:noProof/>
              </w:rPr>
              <w:t>4.5. Overview of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D5AD4" w14:textId="77777777" w:rsidR="00BA2AED" w:rsidRDefault="00BA2AED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2" w:history="1">
            <w:r w:rsidRPr="00B1649B">
              <w:rPr>
                <w:rStyle w:val="Hyperlink"/>
                <w:noProof/>
              </w:rPr>
              <w:t>4.5.1 Fulfilment of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27438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3" w:history="1">
            <w:r w:rsidRPr="00B1649B">
              <w:rPr>
                <w:rStyle w:val="Hyperlink"/>
                <w:noProof/>
              </w:rPr>
              <w:t>4.X. Other Sections as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7631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4" w:history="1">
            <w:r w:rsidRPr="00B1649B">
              <w:rPr>
                <w:rStyle w:val="Hyperlink"/>
                <w:noProof/>
              </w:rPr>
              <w:t>4.X.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F437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5" w:history="1">
            <w:r w:rsidRPr="00B1649B">
              <w:rPr>
                <w:rStyle w:val="Hyperlink"/>
                <w:noProof/>
              </w:rPr>
              <w:t>5. System / Experiment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C796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6" w:history="1">
            <w:r w:rsidRPr="00B1649B">
              <w:rPr>
                <w:rStyle w:val="Hyperlink"/>
                <w:noProof/>
              </w:rPr>
              <w:t>5.1.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D84A7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7" w:history="1">
            <w:r w:rsidRPr="00B1649B">
              <w:rPr>
                <w:rStyle w:val="Hyperlink"/>
                <w:noProof/>
              </w:rPr>
              <w:t>5.2. Software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FF98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8" w:history="1">
            <w:r w:rsidRPr="00B1649B">
              <w:rPr>
                <w:rStyle w:val="Hyperlink"/>
                <w:noProof/>
              </w:rPr>
              <w:t>5.X. Other Sections as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26B0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69" w:history="1">
            <w:r w:rsidRPr="00B1649B">
              <w:rPr>
                <w:rStyle w:val="Hyperlink"/>
                <w:noProof/>
              </w:rPr>
              <w:t>5.X.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0F7D2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0" w:history="1">
            <w:r w:rsidRPr="00B1649B">
              <w:rPr>
                <w:rStyle w:val="Hyperlink"/>
                <w:noProof/>
              </w:rPr>
              <w:t>6. Testing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EA82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1" w:history="1">
            <w:r w:rsidRPr="00B1649B">
              <w:rPr>
                <w:rStyle w:val="Hyperlink"/>
                <w:noProof/>
              </w:rPr>
              <w:t>6.1.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47869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2" w:history="1">
            <w:r w:rsidRPr="00B1649B">
              <w:rPr>
                <w:rStyle w:val="Hyperlink"/>
                <w:noProof/>
              </w:rPr>
              <w:t>6.2. System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C1F4D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3" w:history="1">
            <w:r w:rsidRPr="00B1649B">
              <w:rPr>
                <w:rStyle w:val="Hyperlink"/>
                <w:noProof/>
              </w:rPr>
              <w:t>6.3. System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98792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4" w:history="1">
            <w:r w:rsidRPr="00B1649B">
              <w:rPr>
                <w:rStyle w:val="Hyperlink"/>
                <w:noProof/>
              </w:rPr>
              <w:t>6.4. Evaluate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A129" w14:textId="77777777" w:rsidR="00BA2AED" w:rsidRDefault="00BA2AED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5" w:history="1">
            <w:r w:rsidRPr="00B1649B">
              <w:rPr>
                <w:rStyle w:val="Hyperlink"/>
                <w:noProof/>
              </w:rPr>
              <w:t>6.4.1 Evaluate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D99C7" w14:textId="77777777" w:rsidR="00BA2AED" w:rsidRDefault="00BA2AED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6" w:history="1">
            <w:r w:rsidRPr="00B1649B">
              <w:rPr>
                <w:rStyle w:val="Hyperlink"/>
                <w:noProof/>
              </w:rPr>
              <w:t>6.4.1 Evaluate Project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1591C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7" w:history="1">
            <w:r w:rsidRPr="00B1649B">
              <w:rPr>
                <w:rStyle w:val="Hyperlink"/>
                <w:noProof/>
              </w:rPr>
              <w:t>6.6.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5DA3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8" w:history="1">
            <w:r w:rsidRPr="00B1649B">
              <w:rPr>
                <w:rStyle w:val="Hyperlink"/>
                <w:noProof/>
              </w:rPr>
              <w:t>7. Conclusions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92794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79" w:history="1">
            <w:r w:rsidRPr="00B1649B">
              <w:rPr>
                <w:rStyle w:val="Hyperlink"/>
                <w:noProof/>
              </w:rPr>
              <w:t>7.1.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5227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0" w:history="1">
            <w:r w:rsidRPr="00B1649B">
              <w:rPr>
                <w:rStyle w:val="Hyperlink"/>
                <w:noProof/>
              </w:rPr>
              <w:t>7.2.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C5F89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1" w:history="1">
            <w:r w:rsidRPr="00B1649B">
              <w:rPr>
                <w:rStyle w:val="Hyperlink"/>
                <w:noProof/>
              </w:rPr>
              <w:t>7.3.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9DB8B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2" w:history="1">
            <w:r w:rsidRPr="00B1649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835FF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3" w:history="1">
            <w:r w:rsidRPr="00B1649B">
              <w:rPr>
                <w:rStyle w:val="Hyperlink"/>
                <w:noProof/>
              </w:rPr>
              <w:t>Appendix A: System Model and Analysis</w:t>
            </w:r>
            <w:r>
              <w:rPr>
                <w:noProof/>
                <w:webHidden/>
              </w:rPr>
              <w:tab/>
              <w:t>A-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C2A97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4" w:history="1">
            <w:r w:rsidRPr="00B1649B">
              <w:rPr>
                <w:rStyle w:val="Hyperlink"/>
                <w:noProof/>
              </w:rPr>
              <w:t>Appendix B: Design</w:t>
            </w:r>
            <w:r>
              <w:rPr>
                <w:noProof/>
                <w:webHidden/>
              </w:rPr>
              <w:tab/>
              <w:t>B-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AAA1E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5" w:history="1">
            <w:r w:rsidRPr="00B1649B">
              <w:rPr>
                <w:rStyle w:val="Hyperlink"/>
                <w:noProof/>
              </w:rPr>
              <w:t>Appendix C: Prompts Used with Gen AI</w:t>
            </w:r>
            <w:r>
              <w:rPr>
                <w:noProof/>
                <w:webHidden/>
              </w:rPr>
              <w:tab/>
              <w:t>C-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EA69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6" w:history="1">
            <w:r w:rsidRPr="00B1649B">
              <w:rPr>
                <w:rStyle w:val="Hyperlink"/>
                <w:noProof/>
              </w:rPr>
              <w:t>C.1 Prompts related to Report Writing</w:t>
            </w:r>
            <w:r>
              <w:rPr>
                <w:noProof/>
                <w:webHidden/>
              </w:rPr>
              <w:tab/>
              <w:t>C-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989BF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7" w:history="1">
            <w:r w:rsidRPr="00B1649B">
              <w:rPr>
                <w:rStyle w:val="Hyperlink"/>
                <w:noProof/>
              </w:rPr>
              <w:t>C.2 Prompts Related to Research</w:t>
            </w:r>
            <w:r>
              <w:rPr>
                <w:noProof/>
                <w:webHidden/>
              </w:rPr>
              <w:tab/>
              <w:t>C-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48CB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8" w:history="1">
            <w:r w:rsidRPr="00B1649B">
              <w:rPr>
                <w:rStyle w:val="Hyperlink"/>
                <w:noProof/>
              </w:rPr>
              <w:t>C.3 Prompts Related to Design</w:t>
            </w:r>
            <w:r>
              <w:rPr>
                <w:noProof/>
                <w:webHidden/>
              </w:rPr>
              <w:tab/>
              <w:t>C-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5681" w14:textId="77777777" w:rsidR="00BA2AED" w:rsidRDefault="00BA2AED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89" w:history="1">
            <w:r w:rsidRPr="00B1649B">
              <w:rPr>
                <w:rStyle w:val="Hyperlink"/>
                <w:noProof/>
              </w:rPr>
              <w:t>C.4 Prompts Related to Coding</w:t>
            </w:r>
            <w:r>
              <w:rPr>
                <w:noProof/>
                <w:webHidden/>
              </w:rPr>
              <w:tab/>
              <w:t>C-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A8CFF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90" w:history="1">
            <w:r w:rsidRPr="00B1649B">
              <w:rPr>
                <w:rStyle w:val="Hyperlink"/>
                <w:noProof/>
              </w:rPr>
              <w:t>Appendix D: Additional Code Samples</w:t>
            </w:r>
            <w:r>
              <w:rPr>
                <w:noProof/>
                <w:webHidden/>
              </w:rPr>
              <w:tab/>
              <w:t>D-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EF79" w14:textId="77777777" w:rsidR="00BA2AED" w:rsidRDefault="00BA2AED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1701291" w:history="1">
            <w:r w:rsidRPr="00B1649B">
              <w:rPr>
                <w:rStyle w:val="Hyperlink"/>
                <w:noProof/>
              </w:rPr>
              <w:t>Appendix E:</w:t>
            </w:r>
            <w:r>
              <w:rPr>
                <w:noProof/>
                <w:webHidden/>
              </w:rPr>
              <w:tab/>
              <w:t>E-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D0D1" w14:textId="77777777" w:rsidR="009B697E" w:rsidRDefault="009B697E">
          <w:r>
            <w:rPr>
              <w:b/>
              <w:bCs/>
              <w:noProof/>
            </w:rPr>
            <w:fldChar w:fldCharType="end"/>
          </w:r>
        </w:p>
      </w:sdtContent>
    </w:sdt>
    <w:p w14:paraId="5BD1D64A" w14:textId="77777777" w:rsidR="0009707D" w:rsidRDefault="0009707D" w:rsidP="0009707D"/>
    <w:p w14:paraId="1C16B219" w14:textId="77777777" w:rsidR="0009707D" w:rsidRDefault="0009707D" w:rsidP="0009707D">
      <w:pPr>
        <w:sectPr w:rsidR="0009707D" w:rsidSect="0009707D">
          <w:headerReference w:type="default" r:id="rId12"/>
          <w:footerReference w:type="default" r:id="rId13"/>
          <w:pgSz w:w="11900" w:h="16840"/>
          <w:pgMar w:top="1440" w:right="1440" w:bottom="1440" w:left="1440" w:header="708" w:footer="708" w:gutter="0"/>
          <w:pgNumType w:fmt="lowerRoman" w:start="1" w:chapStyle="1"/>
          <w:cols w:space="708"/>
          <w:docGrid w:linePitch="360"/>
        </w:sectPr>
      </w:pPr>
    </w:p>
    <w:p w14:paraId="2DBB1B10" w14:textId="77777777" w:rsidR="0009707D" w:rsidRPr="0009707D" w:rsidRDefault="0009707D" w:rsidP="0009707D"/>
    <w:p w14:paraId="7E09EE34" w14:textId="77777777" w:rsidR="009B697E" w:rsidRDefault="009B697E" w:rsidP="009B697E">
      <w:pPr>
        <w:pStyle w:val="Heading1"/>
      </w:pPr>
      <w:bookmarkStart w:id="3" w:name="_Toc221701235"/>
      <w:r>
        <w:t>1. Introduction</w:t>
      </w:r>
      <w:bookmarkEnd w:id="3"/>
    </w:p>
    <w:p w14:paraId="5E044656" w14:textId="77777777" w:rsidR="009B697E" w:rsidRDefault="009B697E" w:rsidP="009B697E"/>
    <w:p w14:paraId="650B3E69" w14:textId="77777777" w:rsidR="009B697E" w:rsidRDefault="009B697E" w:rsidP="007B01AD">
      <w:pPr>
        <w:pStyle w:val="Heading2"/>
        <w:numPr>
          <w:ilvl w:val="1"/>
          <w:numId w:val="1"/>
        </w:numPr>
      </w:pPr>
      <w:bookmarkStart w:id="4" w:name="_Toc221701236"/>
      <w:r>
        <w:t>Project Background</w:t>
      </w:r>
      <w:bookmarkEnd w:id="4"/>
    </w:p>
    <w:p w14:paraId="7B6634EE" w14:textId="77777777" w:rsidR="007B01AD" w:rsidRDefault="007B01AD" w:rsidP="007B01AD"/>
    <w:p w14:paraId="1B099928" w14:textId="77777777" w:rsidR="007B01AD" w:rsidRPr="007B01AD" w:rsidRDefault="007B01AD" w:rsidP="007B01AD">
      <w:r>
        <w:t>Some background and literature, start with an interesting fact or a newspaper item</w:t>
      </w:r>
    </w:p>
    <w:p w14:paraId="5A454F66" w14:textId="77777777" w:rsidR="009B697E" w:rsidRDefault="009B697E" w:rsidP="007B63DE">
      <w:pPr>
        <w:pStyle w:val="Heading2"/>
        <w:numPr>
          <w:ilvl w:val="1"/>
          <w:numId w:val="1"/>
        </w:numPr>
      </w:pPr>
      <w:bookmarkStart w:id="5" w:name="_Toc221701237"/>
      <w:r>
        <w:t>Project Description</w:t>
      </w:r>
      <w:bookmarkEnd w:id="5"/>
    </w:p>
    <w:p w14:paraId="3003DAEA" w14:textId="77777777" w:rsidR="007B63DE" w:rsidRDefault="007B63DE" w:rsidP="007B63DE"/>
    <w:p w14:paraId="1EF21B33" w14:textId="77777777" w:rsidR="007B63DE" w:rsidRPr="007B63DE" w:rsidRDefault="007B63DE" w:rsidP="007B63DE">
      <w:r>
        <w:t>An overview of the project</w:t>
      </w:r>
    </w:p>
    <w:p w14:paraId="490A4559" w14:textId="77777777" w:rsidR="007A7F1C" w:rsidRPr="007B63DE" w:rsidRDefault="007A7F1C" w:rsidP="007A7F1C">
      <w:r>
        <w:t>Include a diagram</w:t>
      </w:r>
    </w:p>
    <w:p w14:paraId="2A134EA9" w14:textId="77777777" w:rsidR="007B01AD" w:rsidRDefault="007B01AD" w:rsidP="009B697E">
      <w:pPr>
        <w:pStyle w:val="Heading2"/>
      </w:pPr>
    </w:p>
    <w:p w14:paraId="41BD6F61" w14:textId="77777777" w:rsidR="009B697E" w:rsidRDefault="009B697E" w:rsidP="007B63DE">
      <w:pPr>
        <w:pStyle w:val="Heading2"/>
        <w:numPr>
          <w:ilvl w:val="1"/>
          <w:numId w:val="1"/>
        </w:numPr>
      </w:pPr>
      <w:bookmarkStart w:id="6" w:name="_Toc221701238"/>
      <w:r>
        <w:t>Project Aims and Objectives</w:t>
      </w:r>
      <w:bookmarkEnd w:id="6"/>
    </w:p>
    <w:p w14:paraId="1B66A8BE" w14:textId="77777777" w:rsidR="007B63DE" w:rsidRDefault="007B63DE" w:rsidP="007B63DE"/>
    <w:p w14:paraId="4C6445F5" w14:textId="77777777" w:rsidR="007B63DE" w:rsidRDefault="007B63DE" w:rsidP="007B63DE">
      <w:r>
        <w:t>Overall aim and some milestones along the way to achieve the aim</w:t>
      </w:r>
    </w:p>
    <w:p w14:paraId="3DDCA60A" w14:textId="77777777" w:rsidR="007A7F1C" w:rsidRDefault="007A7F1C" w:rsidP="007A7F1C">
      <w:pPr>
        <w:pStyle w:val="ListParagraph"/>
        <w:numPr>
          <w:ilvl w:val="0"/>
          <w:numId w:val="2"/>
        </w:numPr>
      </w:pPr>
      <w:r>
        <w:t>5-9 objectives</w:t>
      </w:r>
    </w:p>
    <w:p w14:paraId="54DAA5E6" w14:textId="77777777" w:rsidR="007B63DE" w:rsidRPr="007B63DE" w:rsidRDefault="007B63DE" w:rsidP="007B63DE"/>
    <w:p w14:paraId="631B4158" w14:textId="77777777" w:rsidR="009B697E" w:rsidRDefault="00151300" w:rsidP="007B63DE">
      <w:pPr>
        <w:pStyle w:val="Heading2"/>
        <w:numPr>
          <w:ilvl w:val="1"/>
          <w:numId w:val="1"/>
        </w:numPr>
      </w:pPr>
      <w:bookmarkStart w:id="7" w:name="_Toc221701239"/>
      <w:r>
        <w:t>Project Scope</w:t>
      </w:r>
      <w:bookmarkEnd w:id="7"/>
    </w:p>
    <w:p w14:paraId="27A6B02D" w14:textId="77777777" w:rsidR="007B63DE" w:rsidRDefault="007B63DE" w:rsidP="007B63DE"/>
    <w:p w14:paraId="40C174B5" w14:textId="77777777" w:rsidR="007B63DE" w:rsidRDefault="007B63DE" w:rsidP="007B63DE">
      <w:r>
        <w:t>Project scope, what the project isn’t about</w:t>
      </w:r>
    </w:p>
    <w:p w14:paraId="58A70CBC" w14:textId="77777777" w:rsidR="007B63DE" w:rsidRPr="007B63DE" w:rsidRDefault="007B63DE" w:rsidP="007B63DE"/>
    <w:p w14:paraId="1BA05EFE" w14:textId="77777777" w:rsidR="009B697E" w:rsidRDefault="009B697E" w:rsidP="007B63DE">
      <w:pPr>
        <w:pStyle w:val="Heading2"/>
        <w:numPr>
          <w:ilvl w:val="1"/>
          <w:numId w:val="1"/>
        </w:numPr>
      </w:pPr>
      <w:bookmarkStart w:id="8" w:name="_Toc221701240"/>
      <w:r>
        <w:t>Thesis Roadmap</w:t>
      </w:r>
      <w:bookmarkEnd w:id="8"/>
    </w:p>
    <w:p w14:paraId="7268EFD1" w14:textId="77777777" w:rsidR="007B63DE" w:rsidRDefault="007B63DE" w:rsidP="007B63DE"/>
    <w:p w14:paraId="3EC511F2" w14:textId="77777777" w:rsidR="007B63DE" w:rsidRPr="007B63DE" w:rsidRDefault="007B63DE" w:rsidP="007B63DE">
      <w:r>
        <w:t>One sentence summary of the following chapters</w:t>
      </w:r>
    </w:p>
    <w:p w14:paraId="294E55D8" w14:textId="77777777" w:rsidR="009B697E" w:rsidRDefault="009B697E" w:rsidP="009B697E"/>
    <w:p w14:paraId="3D400CA5" w14:textId="77777777" w:rsidR="007B01AD" w:rsidRDefault="007B01A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D31F33A" w14:textId="77777777" w:rsidR="009B697E" w:rsidRDefault="009B697E" w:rsidP="009B697E">
      <w:pPr>
        <w:pStyle w:val="Heading1"/>
      </w:pPr>
      <w:bookmarkStart w:id="9" w:name="_Toc221701241"/>
      <w:r>
        <w:lastRenderedPageBreak/>
        <w:t xml:space="preserve">2. </w:t>
      </w:r>
      <w:r w:rsidR="007B01AD">
        <w:t>Literature Review</w:t>
      </w:r>
      <w:bookmarkEnd w:id="9"/>
    </w:p>
    <w:p w14:paraId="604CD761" w14:textId="77777777" w:rsidR="009B697E" w:rsidRDefault="009B697E" w:rsidP="009B697E"/>
    <w:p w14:paraId="7EEF7FDF" w14:textId="77777777" w:rsidR="009B697E" w:rsidRDefault="009B697E" w:rsidP="009B697E">
      <w:pPr>
        <w:pStyle w:val="Heading2"/>
      </w:pPr>
      <w:bookmarkStart w:id="10" w:name="_Toc221701242"/>
      <w:r>
        <w:t>2.1. Introduction</w:t>
      </w:r>
      <w:bookmarkEnd w:id="10"/>
    </w:p>
    <w:p w14:paraId="450993D5" w14:textId="77777777" w:rsidR="007B63DE" w:rsidRDefault="007B63DE" w:rsidP="007B63DE"/>
    <w:p w14:paraId="1B793C1B" w14:textId="77777777" w:rsidR="007A7F1C" w:rsidRDefault="007A7F1C" w:rsidP="007A7F1C">
      <w:r>
        <w:t>In this chapter …</w:t>
      </w:r>
    </w:p>
    <w:p w14:paraId="1503969A" w14:textId="77777777" w:rsidR="007A7F1C" w:rsidRPr="007B63DE" w:rsidRDefault="007A7F1C" w:rsidP="007A7F1C"/>
    <w:p w14:paraId="45B54DAA" w14:textId="77777777" w:rsidR="007A7F1C" w:rsidRDefault="007A7F1C" w:rsidP="007A7F1C">
      <w:pPr>
        <w:pStyle w:val="Heading2"/>
      </w:pPr>
      <w:bookmarkStart w:id="11" w:name="_Toc221701243"/>
      <w:bookmarkStart w:id="12" w:name="_Toc21975767"/>
      <w:r>
        <w:t xml:space="preserve">2.2. </w:t>
      </w:r>
      <w:r w:rsidRPr="00604B8B">
        <w:t>Alternative Existing Solutions</w:t>
      </w:r>
      <w:bookmarkEnd w:id="11"/>
      <w:r w:rsidRPr="00604B8B">
        <w:t xml:space="preserve"> </w:t>
      </w:r>
      <w:bookmarkEnd w:id="12"/>
    </w:p>
    <w:p w14:paraId="577143AE" w14:textId="77777777" w:rsidR="007A7F1C" w:rsidRDefault="007A7F1C" w:rsidP="007A7F1C">
      <w:pPr>
        <w:pStyle w:val="Heading2"/>
      </w:pPr>
    </w:p>
    <w:p w14:paraId="2F3E4AA5" w14:textId="77777777" w:rsidR="007A7F1C" w:rsidRPr="00604B8B" w:rsidRDefault="007A7F1C" w:rsidP="007A7F1C">
      <w:r>
        <w:t xml:space="preserve">Software you’ve looked into </w:t>
      </w:r>
    </w:p>
    <w:p w14:paraId="03C26D05" w14:textId="77777777" w:rsidR="007A7F1C" w:rsidRPr="00604B8B" w:rsidRDefault="007A7F1C" w:rsidP="007A7F1C"/>
    <w:p w14:paraId="54DCFA75" w14:textId="77777777" w:rsidR="007A7F1C" w:rsidRDefault="007A7F1C" w:rsidP="007A7F1C">
      <w:pPr>
        <w:pStyle w:val="Heading2"/>
      </w:pPr>
      <w:bookmarkStart w:id="13" w:name="_Toc21975768"/>
      <w:bookmarkStart w:id="14" w:name="_Toc221701244"/>
      <w:r>
        <w:t xml:space="preserve">2.3. Technologies </w:t>
      </w:r>
      <w:r w:rsidR="007541C8">
        <w:t>R</w:t>
      </w:r>
      <w:r>
        <w:t>esearched</w:t>
      </w:r>
      <w:bookmarkEnd w:id="13"/>
      <w:bookmarkEnd w:id="14"/>
    </w:p>
    <w:p w14:paraId="3C8149B3" w14:textId="77777777" w:rsidR="007A7F1C" w:rsidRDefault="007A7F1C" w:rsidP="007A7F1C">
      <w:pPr>
        <w:pStyle w:val="Heading2"/>
      </w:pPr>
    </w:p>
    <w:p w14:paraId="46F520C8" w14:textId="77777777" w:rsidR="007A7F1C" w:rsidRPr="00F77FE7" w:rsidRDefault="007A7F1C" w:rsidP="007A7F1C">
      <w:r>
        <w:t>Programming languages, operating systems, etc.</w:t>
      </w:r>
    </w:p>
    <w:p w14:paraId="44F780CE" w14:textId="77777777" w:rsidR="007A7F1C" w:rsidRPr="00F77FE7" w:rsidRDefault="007A7F1C" w:rsidP="007A7F1C"/>
    <w:p w14:paraId="66154B1B" w14:textId="77777777" w:rsidR="007A7F1C" w:rsidRDefault="007A7F1C" w:rsidP="007A7F1C">
      <w:pPr>
        <w:pStyle w:val="Heading2"/>
      </w:pPr>
      <w:bookmarkStart w:id="15" w:name="_Toc221701245"/>
      <w:bookmarkStart w:id="16" w:name="_Toc21975769"/>
      <w:r>
        <w:t xml:space="preserve">2.4. Other </w:t>
      </w:r>
      <w:r w:rsidR="007541C8">
        <w:t xml:space="preserve">Relevant </w:t>
      </w:r>
      <w:r>
        <w:t>Research</w:t>
      </w:r>
      <w:bookmarkEnd w:id="15"/>
      <w:r>
        <w:t xml:space="preserve"> </w:t>
      </w:r>
      <w:bookmarkEnd w:id="16"/>
    </w:p>
    <w:p w14:paraId="59EF36B4" w14:textId="77777777" w:rsidR="007A7F1C" w:rsidRDefault="007A7F1C" w:rsidP="007A7F1C">
      <w:pPr>
        <w:pStyle w:val="Heading2"/>
      </w:pPr>
    </w:p>
    <w:p w14:paraId="491286CF" w14:textId="77777777" w:rsidR="007A7F1C" w:rsidRPr="00F77FE7" w:rsidRDefault="007A7F1C" w:rsidP="007A7F1C">
      <w:r>
        <w:t>Domain specific research</w:t>
      </w:r>
    </w:p>
    <w:p w14:paraId="66CA90DC" w14:textId="77777777" w:rsidR="007A7F1C" w:rsidRPr="00F77FE7" w:rsidRDefault="007A7F1C" w:rsidP="007A7F1C"/>
    <w:p w14:paraId="042423B7" w14:textId="77777777" w:rsidR="007A7F1C" w:rsidRDefault="007A7F1C" w:rsidP="007A7F1C">
      <w:pPr>
        <w:pStyle w:val="Heading2"/>
      </w:pPr>
      <w:bookmarkStart w:id="17" w:name="_Toc21975770"/>
      <w:bookmarkStart w:id="18" w:name="_Toc221701246"/>
      <w:r>
        <w:t>2.5. Existing Final Year Projects</w:t>
      </w:r>
      <w:bookmarkEnd w:id="17"/>
      <w:bookmarkEnd w:id="18"/>
    </w:p>
    <w:p w14:paraId="797AC425" w14:textId="77777777" w:rsidR="007A7F1C" w:rsidRDefault="007A7F1C" w:rsidP="007A7F1C">
      <w:pPr>
        <w:pStyle w:val="Heading2"/>
      </w:pPr>
    </w:p>
    <w:p w14:paraId="75C3C722" w14:textId="77777777" w:rsidR="007A7F1C" w:rsidRDefault="007A7F1C" w:rsidP="007A7F1C">
      <w:pPr>
        <w:pStyle w:val="Heading2"/>
      </w:pPr>
      <w:bookmarkStart w:id="19" w:name="_Toc21975771"/>
      <w:bookmarkStart w:id="20" w:name="_Toc221701247"/>
      <w:r>
        <w:t>2.6. Conclusions</w:t>
      </w:r>
      <w:bookmarkEnd w:id="19"/>
      <w:bookmarkEnd w:id="20"/>
    </w:p>
    <w:p w14:paraId="72BB61C1" w14:textId="77777777" w:rsidR="007B63DE" w:rsidRPr="007B63DE" w:rsidRDefault="007B63DE" w:rsidP="007B63DE"/>
    <w:p w14:paraId="19A21370" w14:textId="77777777" w:rsidR="009B697E" w:rsidRDefault="009B697E" w:rsidP="009B697E"/>
    <w:p w14:paraId="79D07FEF" w14:textId="77777777" w:rsidR="007B01AD" w:rsidRDefault="007B01AD">
      <w:r>
        <w:br w:type="page"/>
      </w:r>
    </w:p>
    <w:p w14:paraId="4EC8E245" w14:textId="77777777" w:rsidR="00673FD1" w:rsidRDefault="00673FD1" w:rsidP="00673FD1">
      <w:pPr>
        <w:pStyle w:val="Heading1"/>
      </w:pPr>
      <w:bookmarkStart w:id="21" w:name="_Toc212189663"/>
      <w:bookmarkStart w:id="22" w:name="_Toc221701248"/>
      <w:r>
        <w:lastRenderedPageBreak/>
        <w:t>3. System Analysis</w:t>
      </w:r>
      <w:bookmarkEnd w:id="21"/>
      <w:bookmarkEnd w:id="22"/>
    </w:p>
    <w:p w14:paraId="0B9D4105" w14:textId="77777777" w:rsidR="00673FD1" w:rsidRDefault="00673FD1" w:rsidP="00673FD1"/>
    <w:p w14:paraId="2AD40907" w14:textId="77777777" w:rsidR="00673FD1" w:rsidRDefault="00673FD1" w:rsidP="00673FD1">
      <w:pPr>
        <w:pStyle w:val="Heading2"/>
      </w:pPr>
      <w:bookmarkStart w:id="23" w:name="_Toc212189664"/>
      <w:bookmarkStart w:id="24" w:name="_Toc221701249"/>
      <w:r>
        <w:t>3.1 System Overview</w:t>
      </w:r>
      <w:bookmarkEnd w:id="23"/>
      <w:bookmarkEnd w:id="24"/>
      <w:r>
        <w:t xml:space="preserve">  </w:t>
      </w:r>
    </w:p>
    <w:p w14:paraId="236B0B77" w14:textId="77777777" w:rsidR="00673FD1" w:rsidRDefault="00673FD1" w:rsidP="00673FD1">
      <w:r>
        <w:t>Initial general description of system from a user perspective</w:t>
      </w:r>
    </w:p>
    <w:p w14:paraId="5CA3975D" w14:textId="77777777" w:rsidR="00673FD1" w:rsidRDefault="00673FD1" w:rsidP="00673FD1">
      <w:r>
        <w:t>Non-technical description</w:t>
      </w:r>
    </w:p>
    <w:p w14:paraId="0AF2C166" w14:textId="77777777" w:rsidR="00673FD1" w:rsidRDefault="00673FD1" w:rsidP="00673FD1">
      <w:r>
        <w:t xml:space="preserve"> </w:t>
      </w:r>
    </w:p>
    <w:p w14:paraId="1DF22E23" w14:textId="77777777" w:rsidR="00673FD1" w:rsidRDefault="00673FD1" w:rsidP="00673FD1">
      <w:pPr>
        <w:pStyle w:val="Heading2"/>
      </w:pPr>
      <w:bookmarkStart w:id="25" w:name="_Toc212189665"/>
      <w:bookmarkStart w:id="26" w:name="_Toc221701250"/>
      <w:r>
        <w:t>3.2 Requirements Gathering</w:t>
      </w:r>
      <w:bookmarkEnd w:id="25"/>
      <w:bookmarkEnd w:id="26"/>
    </w:p>
    <w:p w14:paraId="6EE0C483" w14:textId="77777777" w:rsidR="00673FD1" w:rsidRDefault="00673FD1" w:rsidP="00673FD1">
      <w:r>
        <w:t>Identify and consider key stakeholders</w:t>
      </w:r>
    </w:p>
    <w:p w14:paraId="3FDFC096" w14:textId="77777777" w:rsidR="00673FD1" w:rsidRDefault="00673FD1" w:rsidP="00673FD1">
      <w:r>
        <w:t>Describe how to collect requirements</w:t>
      </w:r>
    </w:p>
    <w:p w14:paraId="05EC2305" w14:textId="77777777" w:rsidR="00673FD1" w:rsidRDefault="00673FD1" w:rsidP="00673FD1">
      <w:r>
        <w:t>Collect initial requirements</w:t>
      </w:r>
    </w:p>
    <w:p w14:paraId="4F083934" w14:textId="77777777" w:rsidR="00673FD1" w:rsidRDefault="00673FD1" w:rsidP="00673FD1"/>
    <w:p w14:paraId="09875730" w14:textId="77777777" w:rsidR="00673FD1" w:rsidRDefault="00673FD1" w:rsidP="00673FD1">
      <w:pPr>
        <w:pStyle w:val="Heading2"/>
      </w:pPr>
      <w:bookmarkStart w:id="27" w:name="_Toc212189666"/>
      <w:bookmarkStart w:id="28" w:name="_Toc221701251"/>
      <w:r>
        <w:t>3.3 Requirements Analysis</w:t>
      </w:r>
      <w:bookmarkEnd w:id="27"/>
      <w:bookmarkEnd w:id="28"/>
    </w:p>
    <w:p w14:paraId="28287101" w14:textId="77777777" w:rsidR="00673FD1" w:rsidRDefault="00673FD1" w:rsidP="00673FD1">
      <w:r>
        <w:t>Develop an initial systems model through analysis of requirements</w:t>
      </w:r>
    </w:p>
    <w:p w14:paraId="3283FF6B" w14:textId="77777777" w:rsidR="00673FD1" w:rsidRDefault="00673FD1" w:rsidP="00673FD1"/>
    <w:p w14:paraId="0CEA6D5D" w14:textId="77777777" w:rsidR="00673FD1" w:rsidRDefault="00673FD1" w:rsidP="00673FD1">
      <w:pPr>
        <w:pStyle w:val="Heading2"/>
      </w:pPr>
      <w:bookmarkStart w:id="29" w:name="_Toc212189667"/>
      <w:bookmarkStart w:id="30" w:name="_Toc221701252"/>
      <w:r>
        <w:t xml:space="preserve">3.4 </w:t>
      </w:r>
      <w:bookmarkEnd w:id="29"/>
      <w:r>
        <w:t>Logical Architecture of System</w:t>
      </w:r>
      <w:bookmarkEnd w:id="30"/>
    </w:p>
    <w:p w14:paraId="187232D3" w14:textId="77777777" w:rsidR="00673FD1" w:rsidRDefault="00673FD1" w:rsidP="00673FD1"/>
    <w:p w14:paraId="7014784E" w14:textId="77777777" w:rsidR="00673FD1" w:rsidRDefault="00673FD1" w:rsidP="00673FD1">
      <w:pPr>
        <w:pStyle w:val="Heading2"/>
      </w:pPr>
      <w:bookmarkStart w:id="31" w:name="_Toc212189668"/>
      <w:bookmarkStart w:id="32" w:name="_Toc221701253"/>
      <w:r>
        <w:t>3.X Other Section</w:t>
      </w:r>
      <w:bookmarkEnd w:id="31"/>
      <w:bookmarkEnd w:id="32"/>
    </w:p>
    <w:p w14:paraId="5C583641" w14:textId="77777777" w:rsidR="00673FD1" w:rsidRDefault="00673FD1" w:rsidP="00673FD1"/>
    <w:p w14:paraId="3F26476F" w14:textId="77777777" w:rsidR="00673FD1" w:rsidRDefault="00673FD1" w:rsidP="00673FD1"/>
    <w:p w14:paraId="3A8F55C6" w14:textId="77777777" w:rsidR="00673FD1" w:rsidRDefault="00673FD1" w:rsidP="00673FD1">
      <w:pPr>
        <w:pStyle w:val="Heading2"/>
      </w:pPr>
      <w:bookmarkStart w:id="33" w:name="_Toc212189669"/>
      <w:bookmarkStart w:id="34" w:name="_Toc221701254"/>
      <w:r>
        <w:t>3.X Initial System Specification</w:t>
      </w:r>
      <w:bookmarkEnd w:id="33"/>
      <w:bookmarkEnd w:id="34"/>
    </w:p>
    <w:p w14:paraId="27DA6EB7" w14:textId="77777777" w:rsidR="00673FD1" w:rsidRPr="002A097B" w:rsidRDefault="00673FD1" w:rsidP="00673FD1"/>
    <w:p w14:paraId="01D61789" w14:textId="77777777" w:rsidR="00673FD1" w:rsidRDefault="00673FD1" w:rsidP="00673FD1">
      <w:r>
        <w:t>Document and identify the initial functional and non-functional requirements for system</w:t>
      </w:r>
    </w:p>
    <w:p w14:paraId="0D5186F7" w14:textId="77777777" w:rsidR="00673FD1" w:rsidRDefault="00673FD1" w:rsidP="00673FD1">
      <w:r>
        <w:t>Identify an appropriate architecture for the system</w:t>
      </w:r>
    </w:p>
    <w:p w14:paraId="0BB35AF2" w14:textId="77777777" w:rsidR="00673FD1" w:rsidRDefault="00673FD1" w:rsidP="00673FD1"/>
    <w:p w14:paraId="7AB4BCA2" w14:textId="77777777" w:rsidR="00673FD1" w:rsidRPr="00D43A7A" w:rsidRDefault="00673FD1" w:rsidP="00673FD1">
      <w:pPr>
        <w:pStyle w:val="Heading2"/>
      </w:pPr>
      <w:bookmarkStart w:id="35" w:name="_Toc212189670"/>
      <w:bookmarkStart w:id="36" w:name="_Toc221701255"/>
      <w:r>
        <w:t>3.X Conclusions</w:t>
      </w:r>
      <w:bookmarkEnd w:id="35"/>
      <w:bookmarkEnd w:id="36"/>
    </w:p>
    <w:p w14:paraId="02B595C9" w14:textId="77777777" w:rsidR="00673FD1" w:rsidRDefault="00673FD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0B3FE111" w14:textId="77777777" w:rsidR="009B697E" w:rsidRDefault="00673FD1" w:rsidP="009B697E">
      <w:pPr>
        <w:pStyle w:val="Heading1"/>
      </w:pPr>
      <w:bookmarkStart w:id="37" w:name="_Toc221701256"/>
      <w:r>
        <w:lastRenderedPageBreak/>
        <w:t>4.</w:t>
      </w:r>
      <w:r w:rsidR="009B697E">
        <w:t xml:space="preserve"> </w:t>
      </w:r>
      <w:r>
        <w:t xml:space="preserve">System / </w:t>
      </w:r>
      <w:r w:rsidR="009B697E">
        <w:t>Experiment</w:t>
      </w:r>
      <w:r>
        <w:t xml:space="preserve"> </w:t>
      </w:r>
      <w:r w:rsidR="009B697E">
        <w:t>Design</w:t>
      </w:r>
      <w:bookmarkEnd w:id="37"/>
      <w:r w:rsidR="009B697E">
        <w:t xml:space="preserve"> </w:t>
      </w:r>
    </w:p>
    <w:p w14:paraId="2CAA00A0" w14:textId="77777777" w:rsidR="009B697E" w:rsidRPr="009B697E" w:rsidRDefault="009B697E" w:rsidP="009B697E"/>
    <w:p w14:paraId="10E6D47B" w14:textId="77777777" w:rsidR="007A7F1C" w:rsidRDefault="00673FD1" w:rsidP="007A7F1C">
      <w:pPr>
        <w:pStyle w:val="Heading2"/>
      </w:pPr>
      <w:bookmarkStart w:id="38" w:name="_Toc21975773"/>
      <w:bookmarkStart w:id="39" w:name="_Toc221701257"/>
      <w:r>
        <w:t>4.</w:t>
      </w:r>
      <w:r w:rsidR="007A7F1C">
        <w:t>1 Introduction</w:t>
      </w:r>
      <w:bookmarkEnd w:id="38"/>
      <w:bookmarkEnd w:id="39"/>
    </w:p>
    <w:p w14:paraId="02723F87" w14:textId="77777777" w:rsidR="007A7F1C" w:rsidRPr="007B63DE" w:rsidRDefault="007A7F1C" w:rsidP="007A7F1C"/>
    <w:p w14:paraId="73FBC8C9" w14:textId="77777777" w:rsidR="007A7F1C" w:rsidRDefault="00673FD1" w:rsidP="007A7F1C">
      <w:pPr>
        <w:pStyle w:val="Heading2"/>
      </w:pPr>
      <w:bookmarkStart w:id="40" w:name="_Toc21975774"/>
      <w:bookmarkStart w:id="41" w:name="_Toc221701258"/>
      <w:r>
        <w:t>4.</w:t>
      </w:r>
      <w:r w:rsidR="007A7F1C">
        <w:t>2. Software Methodology</w:t>
      </w:r>
      <w:bookmarkEnd w:id="40"/>
      <w:bookmarkEnd w:id="41"/>
    </w:p>
    <w:p w14:paraId="1D52CC0F" w14:textId="77777777" w:rsidR="007A7F1C" w:rsidRDefault="007A7F1C" w:rsidP="007A7F1C"/>
    <w:p w14:paraId="0C6B2628" w14:textId="77777777" w:rsidR="00673FD1" w:rsidRDefault="00673FD1" w:rsidP="007A7F1C"/>
    <w:p w14:paraId="05A383AF" w14:textId="77777777" w:rsidR="00673FD1" w:rsidRDefault="00673FD1" w:rsidP="00673FD1">
      <w:pPr>
        <w:pStyle w:val="Heading2"/>
      </w:pPr>
      <w:bookmarkStart w:id="42" w:name="_Toc221701259"/>
      <w:r>
        <w:t>4.3 Project Planning</w:t>
      </w:r>
      <w:bookmarkEnd w:id="42"/>
    </w:p>
    <w:p w14:paraId="6CFF780F" w14:textId="77777777" w:rsidR="00673FD1" w:rsidRDefault="00673FD1" w:rsidP="00673FD1"/>
    <w:p w14:paraId="1FADCD17" w14:textId="77777777" w:rsidR="00673FD1" w:rsidRDefault="00673FD1" w:rsidP="00673FD1">
      <w:r>
        <w:t>Describe the approach used for planning the project development.</w:t>
      </w:r>
    </w:p>
    <w:p w14:paraId="69A1A5B9" w14:textId="77777777" w:rsidR="00673FD1" w:rsidRDefault="00673FD1" w:rsidP="00673FD1"/>
    <w:p w14:paraId="795F9726" w14:textId="77777777" w:rsidR="00673FD1" w:rsidRPr="00673FD1" w:rsidRDefault="00673FD1" w:rsidP="00673FD1">
      <w:pPr>
        <w:pStyle w:val="Heading3"/>
      </w:pPr>
      <w:bookmarkStart w:id="43" w:name="_Toc221701260"/>
      <w:r>
        <w:t>4.3.1 Project Schedule</w:t>
      </w:r>
      <w:bookmarkEnd w:id="43"/>
    </w:p>
    <w:p w14:paraId="6336910D" w14:textId="77777777" w:rsidR="00673FD1" w:rsidRDefault="00673FD1" w:rsidP="007A7F1C"/>
    <w:p w14:paraId="3F67907D" w14:textId="77777777" w:rsidR="00673FD1" w:rsidRDefault="00673FD1" w:rsidP="007A7F1C">
      <w:r>
        <w:t>Description and Gantt Chart</w:t>
      </w:r>
    </w:p>
    <w:p w14:paraId="031EF36A" w14:textId="77777777" w:rsidR="00673FD1" w:rsidRDefault="00673FD1" w:rsidP="007A7F1C"/>
    <w:p w14:paraId="556CE17A" w14:textId="77777777" w:rsidR="007A7F1C" w:rsidRDefault="00673FD1" w:rsidP="007A7F1C">
      <w:pPr>
        <w:pStyle w:val="Heading2"/>
      </w:pPr>
      <w:bookmarkStart w:id="44" w:name="_Toc21975775"/>
      <w:bookmarkStart w:id="45" w:name="_Toc221701261"/>
      <w:r>
        <w:t>4.5</w:t>
      </w:r>
      <w:r w:rsidR="007A7F1C">
        <w:t>. Overview of System</w:t>
      </w:r>
      <w:bookmarkEnd w:id="44"/>
      <w:bookmarkEnd w:id="45"/>
    </w:p>
    <w:p w14:paraId="4D12F976" w14:textId="77777777" w:rsidR="007A7F1C" w:rsidRDefault="007A7F1C" w:rsidP="007A7F1C"/>
    <w:p w14:paraId="6BF9032C" w14:textId="77777777" w:rsidR="00673FD1" w:rsidRDefault="00673FD1" w:rsidP="007A7F1C">
      <w:r>
        <w:t>Describe modules / Components / Experimental approach</w:t>
      </w:r>
    </w:p>
    <w:p w14:paraId="4AFBB0FC" w14:textId="77777777" w:rsidR="007A7F1C" w:rsidRDefault="007A7F1C" w:rsidP="007A7F1C">
      <w:r>
        <w:t>Include a diagram</w:t>
      </w:r>
      <w:r w:rsidR="00673FD1">
        <w:t xml:space="preserve">, Physical Architecture (Infrastructure) diagram </w:t>
      </w:r>
    </w:p>
    <w:p w14:paraId="34C19315" w14:textId="77777777" w:rsidR="007541C8" w:rsidRDefault="007541C8" w:rsidP="007541C8"/>
    <w:p w14:paraId="013456D0" w14:textId="77777777" w:rsidR="00673FD1" w:rsidRDefault="00673FD1" w:rsidP="00673FD1">
      <w:pPr>
        <w:pStyle w:val="Heading3"/>
      </w:pPr>
      <w:bookmarkStart w:id="46" w:name="_Toc221701262"/>
      <w:r>
        <w:t>4.5.1 Fulfilment of System Requirements</w:t>
      </w:r>
      <w:bookmarkEnd w:id="46"/>
    </w:p>
    <w:p w14:paraId="4FF3164B" w14:textId="77777777" w:rsidR="00673FD1" w:rsidRDefault="00673FD1" w:rsidP="007541C8"/>
    <w:p w14:paraId="3BAB25F2" w14:textId="77777777" w:rsidR="00673FD1" w:rsidRDefault="00673FD1" w:rsidP="007541C8">
      <w:r>
        <w:t>Describe how system design matches and delivers on the system requirements.</w:t>
      </w:r>
    </w:p>
    <w:p w14:paraId="2FDB8D08" w14:textId="77777777" w:rsidR="00673FD1" w:rsidRDefault="00673FD1" w:rsidP="007541C8">
      <w:r>
        <w:t xml:space="preserve">Logical architecture as a guide </w:t>
      </w:r>
    </w:p>
    <w:p w14:paraId="14BE36C3" w14:textId="77777777" w:rsidR="00673FD1" w:rsidRPr="007B63DE" w:rsidRDefault="00673FD1" w:rsidP="007541C8"/>
    <w:p w14:paraId="60479BEC" w14:textId="77777777" w:rsidR="007541C8" w:rsidRDefault="00673FD1" w:rsidP="007541C8">
      <w:pPr>
        <w:pStyle w:val="Heading2"/>
      </w:pPr>
      <w:bookmarkStart w:id="47" w:name="_Toc221701263"/>
      <w:r>
        <w:t>4.</w:t>
      </w:r>
      <w:r w:rsidR="007541C8">
        <w:t>X. O</w:t>
      </w:r>
      <w:r>
        <w:t>t</w:t>
      </w:r>
      <w:r w:rsidR="007541C8">
        <w:t>her Sections</w:t>
      </w:r>
      <w:r>
        <w:t xml:space="preserve"> as needed</w:t>
      </w:r>
      <w:bookmarkEnd w:id="47"/>
    </w:p>
    <w:p w14:paraId="363598B5" w14:textId="77777777" w:rsidR="007541C8" w:rsidRDefault="007541C8" w:rsidP="007541C8"/>
    <w:p w14:paraId="413027C7" w14:textId="77777777" w:rsidR="007541C8" w:rsidRDefault="007541C8" w:rsidP="007541C8">
      <w:r>
        <w:t>Include a diagram</w:t>
      </w:r>
    </w:p>
    <w:p w14:paraId="6F72D6D4" w14:textId="77777777" w:rsidR="007A7F1C" w:rsidRPr="007B63DE" w:rsidRDefault="007A7F1C" w:rsidP="007A7F1C"/>
    <w:p w14:paraId="23A8858B" w14:textId="77777777" w:rsidR="007A7F1C" w:rsidRDefault="00673FD1" w:rsidP="007A7F1C">
      <w:pPr>
        <w:pStyle w:val="Heading2"/>
      </w:pPr>
      <w:bookmarkStart w:id="48" w:name="_Toc21975779"/>
      <w:bookmarkStart w:id="49" w:name="_Toc221701264"/>
      <w:r>
        <w:t>4.</w:t>
      </w:r>
      <w:r w:rsidR="007541C8">
        <w:t>X</w:t>
      </w:r>
      <w:r w:rsidR="007A7F1C">
        <w:t>. Conclusions</w:t>
      </w:r>
      <w:bookmarkEnd w:id="48"/>
      <w:bookmarkEnd w:id="49"/>
    </w:p>
    <w:p w14:paraId="1317E929" w14:textId="77777777" w:rsidR="009B697E" w:rsidRDefault="009B697E" w:rsidP="009B697E"/>
    <w:p w14:paraId="17587E33" w14:textId="77777777" w:rsidR="007B01AD" w:rsidRDefault="007B01A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8EE15C3" w14:textId="77777777" w:rsidR="009B697E" w:rsidRDefault="00673FD1" w:rsidP="009B697E">
      <w:pPr>
        <w:pStyle w:val="Heading1"/>
      </w:pPr>
      <w:bookmarkStart w:id="50" w:name="_Toc221701265"/>
      <w:r>
        <w:lastRenderedPageBreak/>
        <w:t>5.</w:t>
      </w:r>
      <w:r w:rsidR="009B697E">
        <w:t xml:space="preserve"> </w:t>
      </w:r>
      <w:r>
        <w:t xml:space="preserve">System / Experiment </w:t>
      </w:r>
      <w:r w:rsidR="009B697E">
        <w:t>De</w:t>
      </w:r>
      <w:r w:rsidR="007F3450">
        <w:t>velopment</w:t>
      </w:r>
      <w:bookmarkEnd w:id="50"/>
    </w:p>
    <w:p w14:paraId="20C5AC43" w14:textId="77777777" w:rsidR="009B697E" w:rsidRDefault="009B697E" w:rsidP="009B697E"/>
    <w:p w14:paraId="5A6E58AF" w14:textId="77777777" w:rsidR="009B697E" w:rsidRDefault="00673FD1" w:rsidP="009B697E">
      <w:pPr>
        <w:pStyle w:val="Heading2"/>
      </w:pPr>
      <w:bookmarkStart w:id="51" w:name="_Toc221701266"/>
      <w:r>
        <w:t>5.</w:t>
      </w:r>
      <w:r w:rsidR="009B697E">
        <w:t>1. Introduction</w:t>
      </w:r>
      <w:bookmarkEnd w:id="51"/>
    </w:p>
    <w:p w14:paraId="564D2350" w14:textId="77777777" w:rsidR="007B63DE" w:rsidRPr="007B63DE" w:rsidRDefault="007B63DE" w:rsidP="007B63DE"/>
    <w:p w14:paraId="6850A9EC" w14:textId="77777777" w:rsidR="009B697E" w:rsidRDefault="00673FD1" w:rsidP="009B697E">
      <w:pPr>
        <w:pStyle w:val="Heading2"/>
      </w:pPr>
      <w:bookmarkStart w:id="52" w:name="_Toc221701267"/>
      <w:r>
        <w:t>5.</w:t>
      </w:r>
      <w:r w:rsidR="009B697E">
        <w:t>2. Software Development</w:t>
      </w:r>
      <w:bookmarkEnd w:id="52"/>
    </w:p>
    <w:p w14:paraId="7993B838" w14:textId="77777777" w:rsidR="007541C8" w:rsidRPr="007B63DE" w:rsidRDefault="007541C8" w:rsidP="007541C8"/>
    <w:p w14:paraId="330F355B" w14:textId="77777777" w:rsidR="007541C8" w:rsidRDefault="00673FD1" w:rsidP="007541C8">
      <w:pPr>
        <w:pStyle w:val="Heading2"/>
      </w:pPr>
      <w:bookmarkStart w:id="53" w:name="_Toc221701268"/>
      <w:r>
        <w:t>5.</w:t>
      </w:r>
      <w:r w:rsidR="007541C8">
        <w:t>X. O</w:t>
      </w:r>
      <w:r>
        <w:t>t</w:t>
      </w:r>
      <w:r w:rsidR="007541C8">
        <w:t>her Sections</w:t>
      </w:r>
      <w:r>
        <w:t xml:space="preserve"> as needed</w:t>
      </w:r>
      <w:bookmarkEnd w:id="53"/>
    </w:p>
    <w:p w14:paraId="697EA505" w14:textId="77777777" w:rsidR="007B63DE" w:rsidRPr="007B63DE" w:rsidRDefault="007B63DE" w:rsidP="007B63DE"/>
    <w:p w14:paraId="3A8D9D2A" w14:textId="77777777" w:rsidR="009B697E" w:rsidRDefault="00673FD1" w:rsidP="009B697E">
      <w:pPr>
        <w:pStyle w:val="Heading2"/>
      </w:pPr>
      <w:bookmarkStart w:id="54" w:name="_Toc221701269"/>
      <w:r>
        <w:t>5.</w:t>
      </w:r>
      <w:r w:rsidR="007D706C">
        <w:t>X</w:t>
      </w:r>
      <w:r w:rsidR="009B697E">
        <w:t>. Conclusions</w:t>
      </w:r>
      <w:bookmarkEnd w:id="54"/>
    </w:p>
    <w:p w14:paraId="65D320C2" w14:textId="77777777" w:rsidR="009B697E" w:rsidRDefault="009B697E" w:rsidP="009B697E"/>
    <w:p w14:paraId="6F9C9DC5" w14:textId="77777777" w:rsidR="007B01AD" w:rsidRDefault="007B01A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65D92F6" w14:textId="77777777" w:rsidR="009B697E" w:rsidRDefault="00673FD1" w:rsidP="009B697E">
      <w:pPr>
        <w:pStyle w:val="Heading1"/>
      </w:pPr>
      <w:bookmarkStart w:id="55" w:name="_Toc221701270"/>
      <w:r>
        <w:lastRenderedPageBreak/>
        <w:t>6.</w:t>
      </w:r>
      <w:r w:rsidR="009B697E">
        <w:t xml:space="preserve"> </w:t>
      </w:r>
      <w:r w:rsidR="007A7F1C">
        <w:t xml:space="preserve">Testing and </w:t>
      </w:r>
      <w:r w:rsidR="009B697E">
        <w:t>Evaluation</w:t>
      </w:r>
      <w:bookmarkEnd w:id="55"/>
    </w:p>
    <w:p w14:paraId="2EDBE613" w14:textId="77777777" w:rsidR="009B697E" w:rsidRDefault="009B697E" w:rsidP="009B697E"/>
    <w:p w14:paraId="4516204C" w14:textId="77777777" w:rsidR="00673FD1" w:rsidRDefault="00673FD1" w:rsidP="009B697E"/>
    <w:p w14:paraId="7CE1E2B1" w14:textId="77777777" w:rsidR="00673FD1" w:rsidRDefault="00673FD1" w:rsidP="009B697E"/>
    <w:p w14:paraId="00C28D67" w14:textId="77777777" w:rsidR="009B697E" w:rsidRDefault="00673FD1" w:rsidP="009B697E">
      <w:pPr>
        <w:pStyle w:val="Heading2"/>
      </w:pPr>
      <w:bookmarkStart w:id="56" w:name="_Toc221701271"/>
      <w:r>
        <w:t>6.</w:t>
      </w:r>
      <w:r w:rsidR="009B697E">
        <w:t>1. Introduction</w:t>
      </w:r>
      <w:bookmarkEnd w:id="56"/>
    </w:p>
    <w:p w14:paraId="42B74783" w14:textId="77777777" w:rsidR="00673FD1" w:rsidRDefault="00673FD1" w:rsidP="00673FD1"/>
    <w:p w14:paraId="0C3F550B" w14:textId="77777777" w:rsidR="00673FD1" w:rsidRPr="00673FD1" w:rsidRDefault="00673FD1" w:rsidP="00673FD1"/>
    <w:p w14:paraId="74AE4DE0" w14:textId="77777777" w:rsidR="007A7F1C" w:rsidRDefault="00673FD1" w:rsidP="007A7F1C">
      <w:pPr>
        <w:pStyle w:val="Heading2"/>
      </w:pPr>
      <w:bookmarkStart w:id="57" w:name="_Toc21975789"/>
      <w:bookmarkStart w:id="58" w:name="_Toc221701272"/>
      <w:r>
        <w:t>6.</w:t>
      </w:r>
      <w:r w:rsidR="007A7F1C">
        <w:t>2. System Testing</w:t>
      </w:r>
      <w:bookmarkEnd w:id="57"/>
      <w:bookmarkEnd w:id="58"/>
    </w:p>
    <w:p w14:paraId="5DEE8422" w14:textId="77777777" w:rsidR="00673FD1" w:rsidRDefault="00673FD1" w:rsidP="00673FD1"/>
    <w:p w14:paraId="224FECA3" w14:textId="77777777" w:rsidR="00673FD1" w:rsidRPr="00673FD1" w:rsidRDefault="00673FD1" w:rsidP="00673FD1"/>
    <w:p w14:paraId="6F35EC59" w14:textId="77777777" w:rsidR="007A7F1C" w:rsidRDefault="00673FD1" w:rsidP="007A7F1C">
      <w:pPr>
        <w:pStyle w:val="Heading2"/>
      </w:pPr>
      <w:bookmarkStart w:id="59" w:name="_Toc21975790"/>
      <w:bookmarkStart w:id="60" w:name="_Toc221701273"/>
      <w:r>
        <w:t>6.</w:t>
      </w:r>
      <w:r w:rsidR="007A7F1C">
        <w:t>3. System Evaluation</w:t>
      </w:r>
      <w:bookmarkEnd w:id="59"/>
      <w:bookmarkEnd w:id="60"/>
    </w:p>
    <w:p w14:paraId="02B908F3" w14:textId="77777777" w:rsidR="00673FD1" w:rsidRDefault="00673FD1" w:rsidP="00673FD1"/>
    <w:p w14:paraId="0F98F413" w14:textId="77777777" w:rsidR="00673FD1" w:rsidRDefault="00673FD1" w:rsidP="00673FD1"/>
    <w:p w14:paraId="79D82D4E" w14:textId="77777777" w:rsidR="00673FD1" w:rsidRDefault="00673FD1" w:rsidP="00673FD1">
      <w:pPr>
        <w:pStyle w:val="Heading2"/>
      </w:pPr>
      <w:bookmarkStart w:id="61" w:name="_Toc221701274"/>
      <w:r>
        <w:t>6.4. Evaluate Project Management</w:t>
      </w:r>
      <w:bookmarkEnd w:id="61"/>
    </w:p>
    <w:p w14:paraId="754F0736" w14:textId="77777777" w:rsidR="00673FD1" w:rsidRDefault="00673FD1" w:rsidP="00673FD1"/>
    <w:p w14:paraId="73D4A8D0" w14:textId="77777777" w:rsidR="00673FD1" w:rsidRDefault="00673FD1" w:rsidP="00673FD1"/>
    <w:p w14:paraId="405D19B1" w14:textId="77777777" w:rsidR="00673FD1" w:rsidRDefault="00673FD1" w:rsidP="00673FD1"/>
    <w:p w14:paraId="4EAF64F4" w14:textId="77777777" w:rsidR="00673FD1" w:rsidRPr="00673FD1" w:rsidRDefault="00673FD1" w:rsidP="00673FD1">
      <w:pPr>
        <w:pStyle w:val="Heading3"/>
      </w:pPr>
      <w:bookmarkStart w:id="62" w:name="_Toc221701275"/>
      <w:r>
        <w:t>6.4.1 Evaluate Project Plan</w:t>
      </w:r>
      <w:bookmarkEnd w:id="62"/>
    </w:p>
    <w:p w14:paraId="39C0D3AF" w14:textId="77777777" w:rsidR="00673FD1" w:rsidRDefault="00673FD1" w:rsidP="00673FD1"/>
    <w:p w14:paraId="3585C1C2" w14:textId="77777777" w:rsidR="00673FD1" w:rsidRDefault="00673FD1" w:rsidP="00673FD1"/>
    <w:p w14:paraId="6766F981" w14:textId="77777777" w:rsidR="00673FD1" w:rsidRPr="00673FD1" w:rsidRDefault="00673FD1" w:rsidP="00673FD1">
      <w:pPr>
        <w:pStyle w:val="Heading3"/>
      </w:pPr>
      <w:bookmarkStart w:id="63" w:name="_Toc221701276"/>
      <w:r>
        <w:t>6.4.1 Evaluate Project Execution</w:t>
      </w:r>
      <w:bookmarkEnd w:id="63"/>
    </w:p>
    <w:p w14:paraId="747EB562" w14:textId="77777777" w:rsidR="00673FD1" w:rsidRDefault="00673FD1" w:rsidP="00673FD1"/>
    <w:p w14:paraId="3C01638B" w14:textId="77777777" w:rsidR="00673FD1" w:rsidRDefault="00673FD1" w:rsidP="00673FD1"/>
    <w:p w14:paraId="1C54978D" w14:textId="77777777" w:rsidR="00673FD1" w:rsidRDefault="00673FD1" w:rsidP="00673FD1"/>
    <w:p w14:paraId="7446BDB5" w14:textId="77777777" w:rsidR="00673FD1" w:rsidRPr="00673FD1" w:rsidRDefault="00673FD1" w:rsidP="00673FD1"/>
    <w:p w14:paraId="58E8BF84" w14:textId="77777777" w:rsidR="009B697E" w:rsidRDefault="00673FD1" w:rsidP="009B697E">
      <w:pPr>
        <w:pStyle w:val="Heading2"/>
      </w:pPr>
      <w:bookmarkStart w:id="64" w:name="_Toc221701277"/>
      <w:r>
        <w:t>6.6.</w:t>
      </w:r>
      <w:r w:rsidR="009B697E">
        <w:t xml:space="preserve"> Conclusions</w:t>
      </w:r>
      <w:bookmarkEnd w:id="64"/>
    </w:p>
    <w:p w14:paraId="7408010B" w14:textId="77777777" w:rsidR="009B697E" w:rsidRDefault="009B697E" w:rsidP="009B697E"/>
    <w:p w14:paraId="721CF7E2" w14:textId="77777777" w:rsidR="00673FD1" w:rsidRDefault="00673FD1" w:rsidP="009B697E"/>
    <w:p w14:paraId="5C5E80BA" w14:textId="77777777" w:rsidR="00673FD1" w:rsidRDefault="00673FD1" w:rsidP="009B697E"/>
    <w:p w14:paraId="307D4181" w14:textId="77777777" w:rsidR="007B01AD" w:rsidRDefault="007B01A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046B4D9" w14:textId="77777777" w:rsidR="009B697E" w:rsidRDefault="00673FD1" w:rsidP="009B697E">
      <w:pPr>
        <w:pStyle w:val="Heading1"/>
      </w:pPr>
      <w:bookmarkStart w:id="65" w:name="_Toc221701278"/>
      <w:r>
        <w:lastRenderedPageBreak/>
        <w:t>7.</w:t>
      </w:r>
      <w:r w:rsidR="009B697E">
        <w:t xml:space="preserve"> Conclusions and Future Work</w:t>
      </w:r>
      <w:bookmarkEnd w:id="65"/>
    </w:p>
    <w:p w14:paraId="4394D182" w14:textId="77777777" w:rsidR="009B697E" w:rsidRDefault="009B697E" w:rsidP="009B697E"/>
    <w:p w14:paraId="3F36388D" w14:textId="77777777" w:rsidR="009B697E" w:rsidRDefault="00673FD1" w:rsidP="009B697E">
      <w:pPr>
        <w:pStyle w:val="Heading2"/>
      </w:pPr>
      <w:bookmarkStart w:id="66" w:name="_Toc221701279"/>
      <w:r>
        <w:t>7.</w:t>
      </w:r>
      <w:r w:rsidR="009B697E">
        <w:t>1. Introduction</w:t>
      </w:r>
      <w:bookmarkEnd w:id="66"/>
    </w:p>
    <w:p w14:paraId="1E244846" w14:textId="77777777" w:rsidR="007B63DE" w:rsidRPr="007B63DE" w:rsidRDefault="007B63DE" w:rsidP="007B63DE"/>
    <w:p w14:paraId="70F5711B" w14:textId="77777777" w:rsidR="009B697E" w:rsidRDefault="00673FD1" w:rsidP="009B697E">
      <w:pPr>
        <w:pStyle w:val="Heading2"/>
      </w:pPr>
      <w:bookmarkStart w:id="67" w:name="_Toc221701280"/>
      <w:r>
        <w:t>7.</w:t>
      </w:r>
      <w:r w:rsidR="009B697E">
        <w:t xml:space="preserve">2. </w:t>
      </w:r>
      <w:r w:rsidR="009F179C">
        <w:t>Future Work</w:t>
      </w:r>
      <w:bookmarkEnd w:id="67"/>
    </w:p>
    <w:p w14:paraId="1301042F" w14:textId="77777777" w:rsidR="007B63DE" w:rsidRDefault="007B63DE" w:rsidP="009B697E">
      <w:pPr>
        <w:pStyle w:val="Heading2"/>
      </w:pPr>
    </w:p>
    <w:p w14:paraId="290A3DCA" w14:textId="77777777" w:rsidR="00536DA2" w:rsidRDefault="00673FD1" w:rsidP="009B697E">
      <w:pPr>
        <w:pStyle w:val="Heading2"/>
      </w:pPr>
      <w:bookmarkStart w:id="68" w:name="_Toc221701281"/>
      <w:r>
        <w:t>7.</w:t>
      </w:r>
      <w:r w:rsidR="009B697E">
        <w:t xml:space="preserve">3. </w:t>
      </w:r>
      <w:r w:rsidR="009F179C">
        <w:t>Conclusions</w:t>
      </w:r>
      <w:bookmarkEnd w:id="68"/>
    </w:p>
    <w:p w14:paraId="08F14980" w14:textId="77777777" w:rsidR="008A58DD" w:rsidRDefault="008A58DD" w:rsidP="008A58DD"/>
    <w:p w14:paraId="2B9D622F" w14:textId="77777777" w:rsidR="008A58DD" w:rsidRDefault="008A58DD">
      <w:r>
        <w:br w:type="page"/>
      </w:r>
    </w:p>
    <w:p w14:paraId="4FCC5EC5" w14:textId="77777777" w:rsidR="00673FD1" w:rsidRPr="00673FD1" w:rsidRDefault="00673FD1" w:rsidP="00673FD1">
      <w:pPr>
        <w:pStyle w:val="Heading1"/>
      </w:pPr>
      <w:bookmarkStart w:id="69" w:name="_Toc210040989"/>
      <w:bookmarkStart w:id="70" w:name="_Toc212189694"/>
      <w:bookmarkStart w:id="71" w:name="_Toc221701282"/>
      <w:r w:rsidRPr="00673FD1">
        <w:lastRenderedPageBreak/>
        <w:t>References</w:t>
      </w:r>
      <w:bookmarkEnd w:id="69"/>
      <w:bookmarkEnd w:id="70"/>
      <w:bookmarkEnd w:id="71"/>
    </w:p>
    <w:p w14:paraId="6E5C8028" w14:textId="77777777" w:rsidR="00673FD1" w:rsidRDefault="00673FD1" w:rsidP="00673FD1">
      <w:r>
        <w:t>Hint:</w:t>
      </w:r>
    </w:p>
    <w:p w14:paraId="6DAD8181" w14:textId="77777777" w:rsidR="00673FD1" w:rsidRDefault="00673FD1" w:rsidP="00673FD1">
      <w:r>
        <w:t>Use Zotero to manage your references (see Brightspace resources).</w:t>
      </w:r>
    </w:p>
    <w:p w14:paraId="344E1F2F" w14:textId="77777777" w:rsidR="00673FD1" w:rsidRPr="000C1B0A" w:rsidRDefault="00673FD1" w:rsidP="00673FD1">
      <w:r>
        <w:t xml:space="preserve">Use the </w:t>
      </w:r>
      <w:r>
        <w:rPr>
          <w:b/>
          <w:bCs/>
        </w:rPr>
        <w:t>Harvard</w:t>
      </w:r>
      <w:r>
        <w:t xml:space="preserve"> or </w:t>
      </w:r>
      <w:r w:rsidRPr="00EE4043">
        <w:rPr>
          <w:b/>
          <w:bCs/>
        </w:rPr>
        <w:t>IEEE</w:t>
      </w:r>
      <w:r>
        <w:t xml:space="preserve"> numbering referencing style</w:t>
      </w:r>
    </w:p>
    <w:p w14:paraId="340F2884" w14:textId="77777777" w:rsidR="00673FD1" w:rsidRDefault="00673FD1" w:rsidP="00673FD1">
      <w:pPr>
        <w:pStyle w:val="ListParagraph"/>
        <w:numPr>
          <w:ilvl w:val="0"/>
          <w:numId w:val="3"/>
        </w:numPr>
        <w:spacing w:after="120" w:line="240" w:lineRule="auto"/>
      </w:pPr>
      <w:hyperlink r:id="rId14" w:history="1">
        <w:r w:rsidRPr="00AA508B">
          <w:rPr>
            <w:rStyle w:val="Hyperlink"/>
          </w:rPr>
          <w:t>https://www.zotero.org/support/quick_start_guide</w:t>
        </w:r>
      </w:hyperlink>
      <w:r w:rsidRPr="00322B94">
        <w:t xml:space="preserve"> </w:t>
      </w:r>
    </w:p>
    <w:p w14:paraId="44920CA5" w14:textId="77777777" w:rsidR="00673FD1" w:rsidRDefault="00673FD1" w:rsidP="00673FD1"/>
    <w:p w14:paraId="31FBF4BA" w14:textId="77777777" w:rsidR="00673FD1" w:rsidRDefault="00673FD1" w:rsidP="00673FD1"/>
    <w:p w14:paraId="29E854CB" w14:textId="77777777" w:rsidR="00673FD1" w:rsidRDefault="00673FD1" w:rsidP="00673FD1">
      <w:pPr>
        <w:pStyle w:val="Heading1"/>
        <w:sectPr w:rsidR="00673FD1" w:rsidSect="0009707D">
          <w:pgSz w:w="11900" w:h="16840"/>
          <w:pgMar w:top="1440" w:right="1440" w:bottom="1440" w:left="1440" w:header="708" w:footer="708" w:gutter="0"/>
          <w:pgNumType w:start="1" w:chapStyle="1"/>
          <w:cols w:space="708"/>
          <w:docGrid w:linePitch="360"/>
        </w:sectPr>
      </w:pPr>
      <w:bookmarkStart w:id="72" w:name="_Toc113992176"/>
    </w:p>
    <w:p w14:paraId="5109C5B0" w14:textId="77777777" w:rsidR="00673FD1" w:rsidRPr="00C510DF" w:rsidRDefault="00673FD1" w:rsidP="00673FD1">
      <w:pPr>
        <w:pStyle w:val="Heading1"/>
      </w:pPr>
      <w:bookmarkStart w:id="73" w:name="_Toc210040990"/>
      <w:bookmarkStart w:id="74" w:name="_Toc212189695"/>
      <w:bookmarkStart w:id="75" w:name="_Toc221701283"/>
      <w:r w:rsidRPr="00C510DF">
        <w:lastRenderedPageBreak/>
        <w:t xml:space="preserve">Appendix A: </w:t>
      </w:r>
      <w:bookmarkEnd w:id="72"/>
      <w:bookmarkEnd w:id="73"/>
      <w:r w:rsidRPr="00C510DF">
        <w:t>System Model and Analysis</w:t>
      </w:r>
      <w:bookmarkEnd w:id="74"/>
      <w:bookmarkEnd w:id="75"/>
    </w:p>
    <w:p w14:paraId="7EF1D7E3" w14:textId="77777777" w:rsidR="00673FD1" w:rsidRDefault="00673FD1" w:rsidP="00673FD1"/>
    <w:p w14:paraId="1EF40F56" w14:textId="77777777" w:rsidR="00673FD1" w:rsidRDefault="00673FD1" w:rsidP="00673FD1">
      <w:r>
        <w:t>Details of Requirements gathering and analysis method</w:t>
      </w:r>
    </w:p>
    <w:p w14:paraId="13FD1110" w14:textId="77777777" w:rsidR="00673FD1" w:rsidRDefault="00673FD1" w:rsidP="00673FD1"/>
    <w:p w14:paraId="6E845CD7" w14:textId="77777777" w:rsidR="00673FD1" w:rsidRDefault="00673FD1" w:rsidP="00673FD1"/>
    <w:p w14:paraId="66EA8FA0" w14:textId="77777777" w:rsidR="00673FD1" w:rsidRDefault="00673FD1" w:rsidP="00673FD1"/>
    <w:p w14:paraId="4F94E024" w14:textId="77777777" w:rsidR="00673FD1" w:rsidRDefault="00673FD1" w:rsidP="00673FD1"/>
    <w:p w14:paraId="1D6797F4" w14:textId="77777777" w:rsidR="00673FD1" w:rsidRDefault="00673FD1" w:rsidP="00673FD1">
      <w:pPr>
        <w:pStyle w:val="Heading1"/>
        <w:sectPr w:rsidR="00673FD1" w:rsidSect="00673FD1">
          <w:headerReference w:type="default" r:id="rId15"/>
          <w:footerReference w:type="default" r:id="rId16"/>
          <w:pgSz w:w="11900" w:h="16840"/>
          <w:pgMar w:top="1440" w:right="1440" w:bottom="1440" w:left="1440" w:header="708" w:footer="708" w:gutter="0"/>
          <w:pgNumType w:start="1" w:chapStyle="4"/>
          <w:cols w:space="708"/>
          <w:docGrid w:linePitch="360"/>
        </w:sectPr>
      </w:pPr>
      <w:bookmarkStart w:id="76" w:name="_Toc113992177"/>
    </w:p>
    <w:p w14:paraId="2A3D1B12" w14:textId="77777777" w:rsidR="00673FD1" w:rsidRPr="006E3839" w:rsidRDefault="00673FD1" w:rsidP="00673FD1">
      <w:pPr>
        <w:pStyle w:val="Heading1"/>
      </w:pPr>
      <w:bookmarkStart w:id="77" w:name="_Toc212189696"/>
      <w:bookmarkStart w:id="78" w:name="_Toc221701284"/>
      <w:bookmarkStart w:id="79" w:name="_Toc210040991"/>
      <w:r w:rsidRPr="006E3839">
        <w:lastRenderedPageBreak/>
        <w:t xml:space="preserve">Appendix B: </w:t>
      </w:r>
      <w:r>
        <w:t>Design</w:t>
      </w:r>
      <w:bookmarkEnd w:id="77"/>
      <w:bookmarkEnd w:id="78"/>
      <w:r>
        <w:t xml:space="preserve"> </w:t>
      </w:r>
      <w:bookmarkEnd w:id="76"/>
      <w:bookmarkEnd w:id="79"/>
    </w:p>
    <w:p w14:paraId="05445A8F" w14:textId="77777777" w:rsidR="00673FD1" w:rsidRDefault="00673FD1" w:rsidP="00673FD1"/>
    <w:p w14:paraId="2A52CB56" w14:textId="77777777" w:rsidR="00673FD1" w:rsidRDefault="00673FD1" w:rsidP="00673FD1">
      <w:r>
        <w:t>Details of design approach used</w:t>
      </w:r>
    </w:p>
    <w:p w14:paraId="454F5C3D" w14:textId="77777777" w:rsidR="00673FD1" w:rsidRPr="003E670E" w:rsidRDefault="00673FD1" w:rsidP="00673FD1">
      <w:r>
        <w:t>System elements, components, classes</w:t>
      </w:r>
    </w:p>
    <w:p w14:paraId="10925A44" w14:textId="77777777" w:rsidR="00673FD1" w:rsidRDefault="00673FD1" w:rsidP="00673FD1"/>
    <w:p w14:paraId="599DAED4" w14:textId="77777777" w:rsidR="00673FD1" w:rsidRDefault="00673FD1" w:rsidP="00673FD1"/>
    <w:p w14:paraId="1148E9D6" w14:textId="77777777" w:rsidR="00673FD1" w:rsidRDefault="00673FD1" w:rsidP="00673FD1"/>
    <w:p w14:paraId="353F8305" w14:textId="77777777" w:rsidR="00673FD1" w:rsidRDefault="00673FD1" w:rsidP="00673FD1">
      <w:pPr>
        <w:sectPr w:rsidR="00673FD1" w:rsidSect="00673FD1">
          <w:headerReference w:type="default" r:id="rId17"/>
          <w:footerReference w:type="default" r:id="rId18"/>
          <w:pgSz w:w="11900" w:h="16840"/>
          <w:pgMar w:top="1440" w:right="1440" w:bottom="1440" w:left="1440" w:header="708" w:footer="708" w:gutter="0"/>
          <w:pgNumType w:start="1" w:chapStyle="4"/>
          <w:cols w:space="708"/>
          <w:docGrid w:linePitch="360"/>
        </w:sectPr>
      </w:pPr>
    </w:p>
    <w:p w14:paraId="60922D35" w14:textId="77777777" w:rsidR="00673FD1" w:rsidRDefault="00673FD1" w:rsidP="00673FD1">
      <w:pPr>
        <w:pStyle w:val="Heading1"/>
      </w:pPr>
      <w:bookmarkStart w:id="80" w:name="_Toc210040992"/>
      <w:bookmarkStart w:id="81" w:name="_Toc212189697"/>
      <w:bookmarkStart w:id="82" w:name="_Toc221701285"/>
      <w:r w:rsidRPr="006E3839">
        <w:lastRenderedPageBreak/>
        <w:t xml:space="preserve">Appendix C: Prompts Used with </w:t>
      </w:r>
      <w:bookmarkEnd w:id="80"/>
      <w:bookmarkEnd w:id="81"/>
      <w:r w:rsidR="00FD25F6">
        <w:t>Gen AI</w:t>
      </w:r>
      <w:bookmarkEnd w:id="82"/>
      <w:r w:rsidR="00FD25F6">
        <w:t xml:space="preserve"> </w:t>
      </w:r>
    </w:p>
    <w:p w14:paraId="62DD34A6" w14:textId="77777777" w:rsidR="00FD25F6" w:rsidRDefault="00FD25F6" w:rsidP="00FD25F6"/>
    <w:p w14:paraId="5B39C1CF" w14:textId="77777777" w:rsidR="00FD25F6" w:rsidRPr="00FD25F6" w:rsidRDefault="00FD25F6" w:rsidP="00FD25F6">
      <w:r>
        <w:t>ChatGPT, CoPilot, Claude etc.</w:t>
      </w:r>
    </w:p>
    <w:p w14:paraId="51CD058E" w14:textId="77777777" w:rsidR="00456578" w:rsidRDefault="00456578" w:rsidP="00456578"/>
    <w:p w14:paraId="415AECE1" w14:textId="77777777" w:rsidR="00FD25F6" w:rsidRDefault="00FD25F6" w:rsidP="00456578"/>
    <w:p w14:paraId="583E5AD7" w14:textId="77777777" w:rsidR="00FD25F6" w:rsidRDefault="00FD25F6" w:rsidP="00FD25F6">
      <w:pPr>
        <w:pStyle w:val="Heading2"/>
      </w:pPr>
      <w:bookmarkStart w:id="83" w:name="_Toc221701286"/>
      <w:r>
        <w:t>C.1 Prompts related to Report Writing</w:t>
      </w:r>
      <w:bookmarkEnd w:id="83"/>
    </w:p>
    <w:p w14:paraId="6B2FC18B" w14:textId="77777777" w:rsidR="00FD25F6" w:rsidRDefault="00FD25F6" w:rsidP="00FD25F6"/>
    <w:p w14:paraId="2220F0BA" w14:textId="77777777" w:rsidR="00FD25F6" w:rsidRDefault="00FD25F6" w:rsidP="00FD25F6"/>
    <w:p w14:paraId="64BFD387" w14:textId="77777777" w:rsidR="00FD25F6" w:rsidRDefault="00FD25F6" w:rsidP="00FD25F6"/>
    <w:p w14:paraId="2E22D895" w14:textId="77777777" w:rsidR="00FD25F6" w:rsidRDefault="00FD25F6" w:rsidP="00FD25F6">
      <w:pPr>
        <w:pStyle w:val="Heading2"/>
      </w:pPr>
      <w:bookmarkStart w:id="84" w:name="_Toc221701287"/>
      <w:r>
        <w:t>C.2 Prompts Related to Research</w:t>
      </w:r>
      <w:bookmarkEnd w:id="84"/>
      <w:r>
        <w:t xml:space="preserve"> </w:t>
      </w:r>
    </w:p>
    <w:p w14:paraId="09DB8D3F" w14:textId="77777777" w:rsidR="00FD25F6" w:rsidRPr="00FD25F6" w:rsidRDefault="00FD25F6" w:rsidP="00FD25F6"/>
    <w:p w14:paraId="46C65771" w14:textId="77777777" w:rsidR="00FD25F6" w:rsidRDefault="00FD25F6" w:rsidP="00FD25F6"/>
    <w:p w14:paraId="421574AD" w14:textId="77777777" w:rsidR="00FD25F6" w:rsidRDefault="00FD25F6" w:rsidP="00FD25F6"/>
    <w:p w14:paraId="4C29D688" w14:textId="77777777" w:rsidR="00FD25F6" w:rsidRDefault="00FD25F6" w:rsidP="00FD25F6"/>
    <w:p w14:paraId="7C17F665" w14:textId="77777777" w:rsidR="00FD25F6" w:rsidRDefault="00FD25F6" w:rsidP="00FD25F6">
      <w:pPr>
        <w:pStyle w:val="Heading2"/>
      </w:pPr>
      <w:bookmarkStart w:id="85" w:name="_Toc221701288"/>
      <w:r>
        <w:t>C.3 Prompts Related to Design</w:t>
      </w:r>
      <w:bookmarkEnd w:id="85"/>
    </w:p>
    <w:p w14:paraId="3E547C79" w14:textId="77777777" w:rsidR="00FD25F6" w:rsidRDefault="00FD25F6" w:rsidP="00FD25F6"/>
    <w:p w14:paraId="4A380A7E" w14:textId="77777777" w:rsidR="00FD25F6" w:rsidRDefault="00FD25F6" w:rsidP="00FD25F6"/>
    <w:p w14:paraId="62F76A20" w14:textId="77777777" w:rsidR="00FD25F6" w:rsidRDefault="00FD25F6" w:rsidP="00FD25F6"/>
    <w:p w14:paraId="48AF2C1C" w14:textId="77777777" w:rsidR="00FD25F6" w:rsidRDefault="00FD25F6" w:rsidP="00FD25F6">
      <w:pPr>
        <w:pStyle w:val="Heading2"/>
      </w:pPr>
      <w:bookmarkStart w:id="86" w:name="_Toc221701289"/>
      <w:r>
        <w:t>C.4 Prompts Related to Coding</w:t>
      </w:r>
      <w:bookmarkEnd w:id="86"/>
    </w:p>
    <w:p w14:paraId="033C09E3" w14:textId="77777777" w:rsidR="00FD25F6" w:rsidRDefault="00FD25F6" w:rsidP="00FD25F6"/>
    <w:p w14:paraId="31540988" w14:textId="77777777" w:rsidR="00FD25F6" w:rsidRDefault="00FD25F6" w:rsidP="00FD25F6"/>
    <w:p w14:paraId="7FFE657F" w14:textId="77777777" w:rsidR="00FD25F6" w:rsidRPr="00FD25F6" w:rsidRDefault="00FD25F6" w:rsidP="00FD25F6">
      <w:r>
        <w:t xml:space="preserve">C.5 Other Prompts Related to </w:t>
      </w:r>
      <w:proofErr w:type="spellStart"/>
      <w:r>
        <w:t>Proejct</w:t>
      </w:r>
      <w:proofErr w:type="spellEnd"/>
      <w:r>
        <w:t xml:space="preserve"> </w:t>
      </w:r>
    </w:p>
    <w:p w14:paraId="5D88A7BB" w14:textId="77777777" w:rsidR="00673FD1" w:rsidRDefault="00673FD1" w:rsidP="00673FD1"/>
    <w:p w14:paraId="5E978EAB" w14:textId="77777777" w:rsidR="00673FD1" w:rsidRDefault="00673FD1" w:rsidP="00673FD1"/>
    <w:p w14:paraId="774918E0" w14:textId="77777777" w:rsidR="00673FD1" w:rsidRDefault="00673FD1" w:rsidP="00673FD1"/>
    <w:p w14:paraId="4A4C32A6" w14:textId="77777777" w:rsidR="00673FD1" w:rsidRDefault="00673FD1" w:rsidP="00673FD1"/>
    <w:p w14:paraId="683FEC15" w14:textId="77777777" w:rsidR="00673FD1" w:rsidRDefault="00673FD1" w:rsidP="00673FD1">
      <w:pPr>
        <w:sectPr w:rsidR="00673FD1" w:rsidSect="00673FD1">
          <w:headerReference w:type="default" r:id="rId19"/>
          <w:footerReference w:type="default" r:id="rId20"/>
          <w:pgSz w:w="11900" w:h="16840"/>
          <w:pgMar w:top="1440" w:right="1440" w:bottom="1440" w:left="1440" w:header="708" w:footer="708" w:gutter="0"/>
          <w:pgNumType w:start="1" w:chapStyle="4"/>
          <w:cols w:space="708"/>
          <w:docGrid w:linePitch="360"/>
        </w:sectPr>
      </w:pPr>
    </w:p>
    <w:p w14:paraId="7750E367" w14:textId="77777777" w:rsidR="00673FD1" w:rsidRPr="00D83DDC" w:rsidRDefault="00673FD1" w:rsidP="00673FD1">
      <w:pPr>
        <w:pStyle w:val="Heading1"/>
      </w:pPr>
      <w:bookmarkStart w:id="87" w:name="_Toc210040993"/>
      <w:bookmarkStart w:id="88" w:name="_Toc212189698"/>
      <w:bookmarkStart w:id="89" w:name="_Toc221701290"/>
      <w:r w:rsidRPr="00D83DDC">
        <w:lastRenderedPageBreak/>
        <w:t>Appendix D:</w:t>
      </w:r>
      <w:bookmarkEnd w:id="87"/>
      <w:r>
        <w:t xml:space="preserve"> Additional Code Samples</w:t>
      </w:r>
      <w:bookmarkEnd w:id="88"/>
      <w:bookmarkEnd w:id="89"/>
    </w:p>
    <w:p w14:paraId="7530D755" w14:textId="77777777" w:rsidR="00673FD1" w:rsidRDefault="00673FD1" w:rsidP="00673FD1"/>
    <w:p w14:paraId="6DC1CDE3" w14:textId="77777777" w:rsidR="00673FD1" w:rsidRDefault="00673FD1" w:rsidP="00673FD1">
      <w:r>
        <w:t xml:space="preserve">Provide additional code samples </w:t>
      </w:r>
    </w:p>
    <w:p w14:paraId="3F0480F7" w14:textId="77777777" w:rsidR="00673FD1" w:rsidRDefault="00673FD1" w:rsidP="00673FD1">
      <w:r>
        <w:t>Organised by Logical Architecture</w:t>
      </w:r>
    </w:p>
    <w:p w14:paraId="2AD4552E" w14:textId="77777777" w:rsidR="00673FD1" w:rsidRDefault="00673FD1" w:rsidP="00673FD1"/>
    <w:p w14:paraId="2ED48A32" w14:textId="77777777" w:rsidR="00673FD1" w:rsidRDefault="00673FD1" w:rsidP="00673FD1"/>
    <w:p w14:paraId="2AC67AC1" w14:textId="77777777" w:rsidR="00673FD1" w:rsidRDefault="00673FD1" w:rsidP="00673FD1"/>
    <w:p w14:paraId="1B6008BF" w14:textId="77777777" w:rsidR="00673FD1" w:rsidRDefault="00673FD1" w:rsidP="00673FD1">
      <w:pPr>
        <w:sectPr w:rsidR="00673FD1" w:rsidSect="00673FD1">
          <w:headerReference w:type="default" r:id="rId21"/>
          <w:footerReference w:type="default" r:id="rId22"/>
          <w:pgSz w:w="11906" w:h="16838"/>
          <w:pgMar w:top="1440" w:right="1440" w:bottom="1440" w:left="1440" w:header="708" w:footer="708" w:gutter="0"/>
          <w:pgNumType w:start="1" w:chapStyle="4"/>
          <w:cols w:space="708"/>
          <w:docGrid w:linePitch="360"/>
        </w:sectPr>
      </w:pPr>
    </w:p>
    <w:p w14:paraId="4E3C3791" w14:textId="77777777" w:rsidR="00673FD1" w:rsidRPr="00D83DDC" w:rsidRDefault="00673FD1" w:rsidP="00673FD1">
      <w:pPr>
        <w:pStyle w:val="Heading1"/>
      </w:pPr>
      <w:bookmarkStart w:id="90" w:name="_Toc212189699"/>
      <w:bookmarkStart w:id="91" w:name="_Toc221701291"/>
      <w:r w:rsidRPr="00D83DDC">
        <w:lastRenderedPageBreak/>
        <w:t xml:space="preserve">Appendix </w:t>
      </w:r>
      <w:r>
        <w:t>E</w:t>
      </w:r>
      <w:r w:rsidRPr="00D83DDC">
        <w:t>:</w:t>
      </w:r>
      <w:bookmarkEnd w:id="90"/>
      <w:bookmarkEnd w:id="91"/>
      <w:r>
        <w:t xml:space="preserve"> </w:t>
      </w:r>
    </w:p>
    <w:p w14:paraId="772C87A5" w14:textId="77777777" w:rsidR="00673FD1" w:rsidRDefault="00673FD1" w:rsidP="00673FD1"/>
    <w:p w14:paraId="025CBA35" w14:textId="77777777" w:rsidR="00673FD1" w:rsidRDefault="00673FD1" w:rsidP="00673FD1">
      <w:r>
        <w:t>Other Appendix</w:t>
      </w:r>
    </w:p>
    <w:p w14:paraId="3A604112" w14:textId="77777777" w:rsidR="00673FD1" w:rsidRDefault="00673FD1" w:rsidP="00673FD1"/>
    <w:p w14:paraId="19AD23C3" w14:textId="77777777" w:rsidR="00673FD1" w:rsidRPr="008A58DD" w:rsidRDefault="00673FD1" w:rsidP="00673FD1"/>
    <w:p w14:paraId="2241C09D" w14:textId="77777777" w:rsidR="00673FD1" w:rsidRPr="008A58DD" w:rsidRDefault="00673FD1" w:rsidP="00673FD1"/>
    <w:p w14:paraId="4F871988" w14:textId="77777777" w:rsidR="00673FD1" w:rsidRPr="008A58DD" w:rsidRDefault="00673FD1" w:rsidP="00673FD1"/>
    <w:sectPr w:rsidR="00673FD1" w:rsidRPr="008A58DD" w:rsidSect="0009707D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3CE42" w14:textId="77777777" w:rsidR="008F6BE1" w:rsidRDefault="008F6BE1">
      <w:pPr>
        <w:spacing w:after="0" w:line="240" w:lineRule="auto"/>
      </w:pPr>
      <w:r>
        <w:separator/>
      </w:r>
    </w:p>
  </w:endnote>
  <w:endnote w:type="continuationSeparator" w:id="0">
    <w:p w14:paraId="751720E5" w14:textId="77777777" w:rsidR="008F6BE1" w:rsidRDefault="008F6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392B6" w14:textId="77777777" w:rsidR="00F628B7" w:rsidRDefault="001513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30101A" w14:textId="77777777" w:rsidR="00F628B7" w:rsidRDefault="00F628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AB09" w14:textId="77777777" w:rsidR="00F628B7" w:rsidRDefault="001513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A7F1C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DFF3F5F" w14:textId="77777777" w:rsidR="00F628B7" w:rsidRDefault="00F628B7">
    <w:pPr>
      <w:pStyle w:val="Footer"/>
      <w:ind w:right="360"/>
      <w:jc w:val="right"/>
      <w:rPr>
        <w:rStyle w:val="PageNumber"/>
      </w:rPr>
    </w:pPr>
  </w:p>
  <w:p w14:paraId="442F2E2D" w14:textId="77777777" w:rsidR="00F628B7" w:rsidRDefault="00F628B7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1565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323251" w14:textId="77777777" w:rsidR="00673FD1" w:rsidRDefault="00673F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C1265E" w14:textId="77777777" w:rsidR="00673FD1" w:rsidRDefault="00673FD1" w:rsidP="00195F5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4589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7A0C9" w14:textId="77777777" w:rsidR="00673FD1" w:rsidRDefault="00000000" w:rsidP="0009707D">
        <w:pPr>
          <w:pStyle w:val="Footer"/>
          <w:jc w:val="center"/>
        </w:pPr>
        <w:sdt>
          <w:sdtPr>
            <w:id w:val="-1029573823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09707D">
              <w:t xml:space="preserve">A - </w:t>
            </w:r>
          </w:sdtContent>
        </w:sdt>
        <w:r w:rsidR="0009707D">
          <w:rPr>
            <w:noProof/>
          </w:rPr>
          <w:fldChar w:fldCharType="begin"/>
        </w:r>
        <w:r w:rsidR="0009707D">
          <w:rPr>
            <w:noProof/>
          </w:rPr>
          <w:instrText xml:space="preserve"> PAGE   \* MERGEFORMAT </w:instrText>
        </w:r>
        <w:r w:rsidR="0009707D">
          <w:rPr>
            <w:noProof/>
          </w:rPr>
          <w:fldChar w:fldCharType="separate"/>
        </w:r>
        <w:r w:rsidR="0009707D">
          <w:rPr>
            <w:noProof/>
          </w:rPr>
          <w:t>1</w:t>
        </w:r>
        <w:r w:rsidR="0009707D">
          <w:rPr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109F" w14:textId="77777777" w:rsidR="00673FD1" w:rsidRDefault="00000000" w:rsidP="0009707D">
    <w:pPr>
      <w:pStyle w:val="Footer"/>
      <w:jc w:val="center"/>
    </w:pPr>
    <w:sdt>
      <w:sdtPr>
        <w:id w:val="-66269873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9707D">
          <w:t xml:space="preserve">B - </w:t>
        </w:r>
      </w:sdtContent>
    </w:sdt>
    <w:r w:rsidR="0009707D">
      <w:rPr>
        <w:noProof/>
      </w:rPr>
      <w:fldChar w:fldCharType="begin"/>
    </w:r>
    <w:r w:rsidR="0009707D">
      <w:rPr>
        <w:noProof/>
      </w:rPr>
      <w:instrText xml:space="preserve"> PAGE   \* MERGEFORMAT </w:instrText>
    </w:r>
    <w:r w:rsidR="0009707D">
      <w:rPr>
        <w:noProof/>
      </w:rPr>
      <w:fldChar w:fldCharType="separate"/>
    </w:r>
    <w:r w:rsidR="0009707D">
      <w:rPr>
        <w:noProof/>
      </w:rPr>
      <w:t>1</w:t>
    </w:r>
    <w:r w:rsidR="0009707D">
      <w:rPr>
        <w:noProof/>
      </w:rPr>
      <w:fldChar w:fldCharType="end"/>
    </w:r>
    <w:r w:rsidR="00673FD1">
      <w:rPr>
        <w:noProof/>
        <w:lang w:val="en-US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4BC80EC3" wp14:editId="54EB1E7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9961880</wp:posOffset>
                  </wp:positionV>
                </mc:Fallback>
              </mc:AlternateContent>
              <wp:extent cx="496570" cy="320040"/>
              <wp:effectExtent l="0" t="0" r="0" b="0"/>
              <wp:wrapSquare wrapText="bothSides"/>
              <wp:docPr id="17273626" name="Rectangle 172736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956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DBB279" w14:textId="77777777" w:rsidR="00673FD1" w:rsidRPr="009E3C5C" w:rsidRDefault="00673FD1" w:rsidP="00195F56">
                          <w:r w:rsidRPr="009E3C5C">
                            <w:t xml:space="preserve">B </w:t>
                          </w:r>
                          <w:r w:rsidRPr="009E3C5C">
                            <w:fldChar w:fldCharType="begin"/>
                          </w:r>
                          <w:r w:rsidRPr="009E3C5C">
                            <w:instrText xml:space="preserve"> PAGE   \* MERGEFORMAT </w:instrText>
                          </w:r>
                          <w:r w:rsidRPr="009E3C5C">
                            <w:fldChar w:fldCharType="separate"/>
                          </w:r>
                          <w:r w:rsidRPr="009E3C5C">
                            <w:rPr>
                              <w:noProof/>
                            </w:rPr>
                            <w:t>1</w:t>
                          </w:r>
                          <w:r w:rsidRPr="009E3C5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C80EC3" id="Rectangle 17273626" o:spid="_x0000_s1026" style="position:absolute;left:0;text-align:left;margin-left:0;margin-top:0;width:39.1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" filled="f" stroked="f" strokeweight="3pt">
              <v:textbox>
                <w:txbxContent>
                  <w:p w14:paraId="78DBB279" w14:textId="77777777" w:rsidR="00673FD1" w:rsidRPr="009E3C5C" w:rsidRDefault="00673FD1" w:rsidP="00195F56">
                    <w:r w:rsidRPr="009E3C5C">
                      <w:t xml:space="preserve">B </w:t>
                    </w:r>
                    <w:r w:rsidRPr="009E3C5C">
                      <w:fldChar w:fldCharType="begin"/>
                    </w:r>
                    <w:r w:rsidRPr="009E3C5C">
                      <w:instrText xml:space="preserve"> PAGE   \* MERGEFORMAT </w:instrText>
                    </w:r>
                    <w:r w:rsidRPr="009E3C5C">
                      <w:fldChar w:fldCharType="separate"/>
                    </w:r>
                    <w:r w:rsidRPr="009E3C5C">
                      <w:rPr>
                        <w:noProof/>
                      </w:rPr>
                      <w:t>1</w:t>
                    </w:r>
                    <w:r w:rsidRPr="009E3C5C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02726" w14:textId="77777777" w:rsidR="00673FD1" w:rsidRDefault="00000000" w:rsidP="0009707D">
    <w:pPr>
      <w:pStyle w:val="Footer"/>
      <w:jc w:val="center"/>
    </w:pPr>
    <w:sdt>
      <w:sdtPr>
        <w:id w:val="-1203076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sdt>
          <w:sdtPr>
            <w:id w:val="-541827595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09707D">
              <w:t xml:space="preserve">C - </w:t>
            </w:r>
          </w:sdtContent>
        </w:sdt>
        <w:r w:rsidR="0009707D">
          <w:rPr>
            <w:noProof/>
          </w:rPr>
          <w:fldChar w:fldCharType="begin"/>
        </w:r>
        <w:r w:rsidR="0009707D">
          <w:rPr>
            <w:noProof/>
          </w:rPr>
          <w:instrText xml:space="preserve"> PAGE   \* MERGEFORMAT </w:instrText>
        </w:r>
        <w:r w:rsidR="0009707D">
          <w:rPr>
            <w:noProof/>
          </w:rPr>
          <w:fldChar w:fldCharType="separate"/>
        </w:r>
        <w:r w:rsidR="0009707D">
          <w:rPr>
            <w:noProof/>
          </w:rPr>
          <w:t>1</w:t>
        </w:r>
        <w:r w:rsidR="0009707D">
          <w:rPr>
            <w:noProof/>
          </w:rPr>
          <w:fldChar w:fldCharType="end"/>
        </w:r>
      </w:sdtContent>
    </w:sdt>
    <w:r w:rsidR="00673FD1"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374C3B" wp14:editId="3774582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9961880</wp:posOffset>
                  </wp:positionV>
                </mc:Fallback>
              </mc:AlternateContent>
              <wp:extent cx="531495" cy="320040"/>
              <wp:effectExtent l="0" t="0" r="0" b="0"/>
              <wp:wrapSquare wrapText="bothSides"/>
              <wp:docPr id="2115543711" name="Rectangle 21155437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743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5152E6" w14:textId="77777777" w:rsidR="00673FD1" w:rsidRPr="009E3C5C" w:rsidRDefault="00673FD1" w:rsidP="00195F56">
                          <w:r w:rsidRPr="009E3C5C">
                            <w:t xml:space="preserve">C </w:t>
                          </w:r>
                          <w:r w:rsidRPr="009E3C5C">
                            <w:fldChar w:fldCharType="begin"/>
                          </w:r>
                          <w:r w:rsidRPr="009E3C5C">
                            <w:instrText xml:space="preserve"> PAGE   \* MERGEFORMAT </w:instrText>
                          </w:r>
                          <w:r w:rsidRPr="009E3C5C">
                            <w:fldChar w:fldCharType="separate"/>
                          </w:r>
                          <w:r w:rsidRPr="009E3C5C">
                            <w:rPr>
                              <w:noProof/>
                            </w:rPr>
                            <w:t>1</w:t>
                          </w:r>
                          <w:r w:rsidRPr="009E3C5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374C3B" id="Rectangle 2115543711" o:spid="_x0000_s1027" style="position:absolute;left:0;text-align:left;margin-left:0;margin-top:0;width:41.85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" filled="f" stroked="f" strokeweight="3pt">
              <v:textbox>
                <w:txbxContent>
                  <w:p w14:paraId="795152E6" w14:textId="77777777" w:rsidR="00673FD1" w:rsidRPr="009E3C5C" w:rsidRDefault="00673FD1" w:rsidP="00195F56">
                    <w:r w:rsidRPr="009E3C5C">
                      <w:t xml:space="preserve">C </w:t>
                    </w:r>
                    <w:r w:rsidRPr="009E3C5C">
                      <w:fldChar w:fldCharType="begin"/>
                    </w:r>
                    <w:r w:rsidRPr="009E3C5C">
                      <w:instrText xml:space="preserve"> PAGE   \* MERGEFORMAT </w:instrText>
                    </w:r>
                    <w:r w:rsidRPr="009E3C5C">
                      <w:fldChar w:fldCharType="separate"/>
                    </w:r>
                    <w:r w:rsidRPr="009E3C5C">
                      <w:rPr>
                        <w:noProof/>
                      </w:rPr>
                      <w:t>1</w:t>
                    </w:r>
                    <w:r w:rsidRPr="009E3C5C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6278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867CA" w14:textId="77777777" w:rsidR="00673FD1" w:rsidRDefault="00000000" w:rsidP="0009707D">
        <w:pPr>
          <w:pStyle w:val="Footer"/>
          <w:jc w:val="center"/>
        </w:pPr>
        <w:sdt>
          <w:sdtPr>
            <w:id w:val="-982310599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09707D">
              <w:t xml:space="preserve">D - </w:t>
            </w:r>
          </w:sdtContent>
        </w:sdt>
        <w:r w:rsidR="0009707D">
          <w:rPr>
            <w:noProof/>
          </w:rPr>
          <w:fldChar w:fldCharType="begin"/>
        </w:r>
        <w:r w:rsidR="0009707D">
          <w:rPr>
            <w:noProof/>
          </w:rPr>
          <w:instrText xml:space="preserve"> PAGE   \* MERGEFORMAT </w:instrText>
        </w:r>
        <w:r w:rsidR="0009707D">
          <w:rPr>
            <w:noProof/>
          </w:rPr>
          <w:fldChar w:fldCharType="separate"/>
        </w:r>
        <w:r w:rsidR="0009707D">
          <w:rPr>
            <w:noProof/>
          </w:rPr>
          <w:t>1</w:t>
        </w:r>
        <w:r w:rsidR="0009707D">
          <w:rPr>
            <w:noProof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88438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9C95DF" w14:textId="77777777" w:rsidR="0009707D" w:rsidRDefault="00000000" w:rsidP="0009707D">
        <w:pPr>
          <w:pStyle w:val="Footer"/>
          <w:jc w:val="center"/>
        </w:pPr>
        <w:sdt>
          <w:sdtPr>
            <w:id w:val="-94627764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09707D">
              <w:t xml:space="preserve">E - </w:t>
            </w:r>
          </w:sdtContent>
        </w:sdt>
        <w:r w:rsidR="0009707D">
          <w:rPr>
            <w:noProof/>
          </w:rPr>
          <w:fldChar w:fldCharType="begin"/>
        </w:r>
        <w:r w:rsidR="0009707D">
          <w:rPr>
            <w:noProof/>
          </w:rPr>
          <w:instrText xml:space="preserve"> PAGE   \* MERGEFORMAT </w:instrText>
        </w:r>
        <w:r w:rsidR="0009707D">
          <w:rPr>
            <w:noProof/>
          </w:rPr>
          <w:fldChar w:fldCharType="separate"/>
        </w:r>
        <w:r w:rsidR="0009707D">
          <w:rPr>
            <w:noProof/>
          </w:rPr>
          <w:t>1</w:t>
        </w:r>
        <w:r w:rsidR="0009707D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F1CCA" w14:textId="77777777" w:rsidR="008F6BE1" w:rsidRDefault="008F6BE1">
      <w:pPr>
        <w:spacing w:after="0" w:line="240" w:lineRule="auto"/>
      </w:pPr>
      <w:r>
        <w:separator/>
      </w:r>
    </w:p>
  </w:footnote>
  <w:footnote w:type="continuationSeparator" w:id="0">
    <w:p w14:paraId="7787669C" w14:textId="77777777" w:rsidR="008F6BE1" w:rsidRDefault="008F6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6376" w14:textId="77777777" w:rsidR="0009707D" w:rsidRDefault="000970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9E94" w14:textId="77777777" w:rsidR="0009707D" w:rsidRDefault="000970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1C08" w14:textId="77777777" w:rsidR="0009707D" w:rsidRDefault="0009707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9C5A8" w14:textId="77777777" w:rsidR="0009707D" w:rsidRDefault="0009707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C708A" w14:textId="77777777" w:rsidR="0009707D" w:rsidRDefault="0009707D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8D12" w14:textId="77777777" w:rsidR="0009707D" w:rsidRDefault="000970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9D6"/>
    <w:multiLevelType w:val="hybridMultilevel"/>
    <w:tmpl w:val="EA5A00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E0160"/>
    <w:multiLevelType w:val="hybridMultilevel"/>
    <w:tmpl w:val="DF626440"/>
    <w:lvl w:ilvl="0" w:tplc="9468D84E">
      <w:start w:val="8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59641646"/>
    <w:multiLevelType w:val="multilevel"/>
    <w:tmpl w:val="F7C2809C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1705EF2"/>
    <w:multiLevelType w:val="hybridMultilevel"/>
    <w:tmpl w:val="F19C91BC"/>
    <w:lvl w:ilvl="0" w:tplc="09960736">
      <w:start w:val="1"/>
      <w:numFmt w:val="upperLetter"/>
      <w:lvlText w:val="%1-"/>
      <w:lvlJc w:val="left"/>
      <w:pPr>
        <w:ind w:left="4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140" w:hanging="360"/>
      </w:pPr>
    </w:lvl>
    <w:lvl w:ilvl="2" w:tplc="1809001B" w:tentative="1">
      <w:start w:val="1"/>
      <w:numFmt w:val="lowerRoman"/>
      <w:lvlText w:val="%3."/>
      <w:lvlJc w:val="right"/>
      <w:pPr>
        <w:ind w:left="1860" w:hanging="180"/>
      </w:pPr>
    </w:lvl>
    <w:lvl w:ilvl="3" w:tplc="1809000F" w:tentative="1">
      <w:start w:val="1"/>
      <w:numFmt w:val="decimal"/>
      <w:lvlText w:val="%4."/>
      <w:lvlJc w:val="left"/>
      <w:pPr>
        <w:ind w:left="2580" w:hanging="360"/>
      </w:pPr>
    </w:lvl>
    <w:lvl w:ilvl="4" w:tplc="18090019" w:tentative="1">
      <w:start w:val="1"/>
      <w:numFmt w:val="lowerLetter"/>
      <w:lvlText w:val="%5."/>
      <w:lvlJc w:val="left"/>
      <w:pPr>
        <w:ind w:left="3300" w:hanging="360"/>
      </w:pPr>
    </w:lvl>
    <w:lvl w:ilvl="5" w:tplc="1809001B" w:tentative="1">
      <w:start w:val="1"/>
      <w:numFmt w:val="lowerRoman"/>
      <w:lvlText w:val="%6."/>
      <w:lvlJc w:val="right"/>
      <w:pPr>
        <w:ind w:left="4020" w:hanging="180"/>
      </w:pPr>
    </w:lvl>
    <w:lvl w:ilvl="6" w:tplc="1809000F" w:tentative="1">
      <w:start w:val="1"/>
      <w:numFmt w:val="decimal"/>
      <w:lvlText w:val="%7."/>
      <w:lvlJc w:val="left"/>
      <w:pPr>
        <w:ind w:left="4740" w:hanging="360"/>
      </w:pPr>
    </w:lvl>
    <w:lvl w:ilvl="7" w:tplc="18090019" w:tentative="1">
      <w:start w:val="1"/>
      <w:numFmt w:val="lowerLetter"/>
      <w:lvlText w:val="%8."/>
      <w:lvlJc w:val="left"/>
      <w:pPr>
        <w:ind w:left="5460" w:hanging="360"/>
      </w:pPr>
    </w:lvl>
    <w:lvl w:ilvl="8" w:tplc="1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5002169">
    <w:abstractNumId w:val="2"/>
  </w:num>
  <w:num w:numId="2" w16cid:durableId="1091705205">
    <w:abstractNumId w:val="0"/>
  </w:num>
  <w:num w:numId="3" w16cid:durableId="791629332">
    <w:abstractNumId w:val="1"/>
  </w:num>
  <w:num w:numId="4" w16cid:durableId="1717008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374"/>
    <w:rsid w:val="00020113"/>
    <w:rsid w:val="0009707D"/>
    <w:rsid w:val="00151300"/>
    <w:rsid w:val="00183694"/>
    <w:rsid w:val="00287476"/>
    <w:rsid w:val="003C4CB5"/>
    <w:rsid w:val="003C6F49"/>
    <w:rsid w:val="003C749E"/>
    <w:rsid w:val="00456578"/>
    <w:rsid w:val="004A5092"/>
    <w:rsid w:val="00536DA2"/>
    <w:rsid w:val="00673FD1"/>
    <w:rsid w:val="006E066F"/>
    <w:rsid w:val="00711374"/>
    <w:rsid w:val="007541C8"/>
    <w:rsid w:val="007A7F1C"/>
    <w:rsid w:val="007B01AD"/>
    <w:rsid w:val="007B63DE"/>
    <w:rsid w:val="007C2F0A"/>
    <w:rsid w:val="007D706C"/>
    <w:rsid w:val="007F3450"/>
    <w:rsid w:val="00822FC1"/>
    <w:rsid w:val="008A58DD"/>
    <w:rsid w:val="008F6BE1"/>
    <w:rsid w:val="00941834"/>
    <w:rsid w:val="009B697E"/>
    <w:rsid w:val="009F179C"/>
    <w:rsid w:val="00BA2AED"/>
    <w:rsid w:val="00D754A7"/>
    <w:rsid w:val="00DC7763"/>
    <w:rsid w:val="00E33B88"/>
    <w:rsid w:val="00E73CDC"/>
    <w:rsid w:val="00E80D0E"/>
    <w:rsid w:val="00E90A45"/>
    <w:rsid w:val="00F628B7"/>
    <w:rsid w:val="00F85D15"/>
    <w:rsid w:val="00FA6CDC"/>
    <w:rsid w:val="00FD25F6"/>
    <w:rsid w:val="00FE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5CDDC"/>
  <w15:chartTrackingRefBased/>
  <w15:docId w15:val="{DBDE10A3-105B-4C11-8CD1-726AE5F1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374"/>
  </w:style>
  <w:style w:type="paragraph" w:styleId="Heading1">
    <w:name w:val="heading 1"/>
    <w:basedOn w:val="Normal"/>
    <w:next w:val="Normal"/>
    <w:link w:val="Heading1Char"/>
    <w:uiPriority w:val="9"/>
    <w:qFormat/>
    <w:rsid w:val="009B6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9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F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F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9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69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B697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B69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697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69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B63DE"/>
    <w:pPr>
      <w:ind w:left="720"/>
      <w:contextualSpacing/>
    </w:pPr>
  </w:style>
  <w:style w:type="paragraph" w:customStyle="1" w:styleId="Chapterheading">
    <w:name w:val="Chapter heading"/>
    <w:basedOn w:val="Normal"/>
    <w:rsid w:val="00151300"/>
    <w:pPr>
      <w:spacing w:after="0" w:line="240" w:lineRule="auto"/>
    </w:pPr>
    <w:rPr>
      <w:rFonts w:ascii="Times New Roman" w:eastAsia="Times New Roman" w:hAnsi="Times New Roman" w:cs="Times New Roman"/>
      <w:b/>
      <w:bCs/>
      <w:sz w:val="40"/>
      <w:szCs w:val="24"/>
    </w:rPr>
  </w:style>
  <w:style w:type="paragraph" w:styleId="BodyText">
    <w:name w:val="Body Text"/>
    <w:basedOn w:val="Normal"/>
    <w:link w:val="BodyTextChar"/>
    <w:semiHidden/>
    <w:rsid w:val="0015130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151300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151300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151300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semiHidden/>
    <w:rsid w:val="00151300"/>
  </w:style>
  <w:style w:type="character" w:customStyle="1" w:styleId="Heading3Char">
    <w:name w:val="Heading 3 Char"/>
    <w:basedOn w:val="DefaultParagraphFont"/>
    <w:link w:val="Heading3"/>
    <w:uiPriority w:val="9"/>
    <w:rsid w:val="00673F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FD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97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07D"/>
  </w:style>
  <w:style w:type="paragraph" w:styleId="TOC3">
    <w:name w:val="toc 3"/>
    <w:basedOn w:val="Normal"/>
    <w:next w:val="Normal"/>
    <w:autoRedefine/>
    <w:uiPriority w:val="39"/>
    <w:unhideWhenUsed/>
    <w:rsid w:val="0009707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zotero.org/support/quick_start_guide" TargetMode="External"/><Relationship Id="rId22" Type="http://schemas.openxmlformats.org/officeDocument/2006/relationships/footer" Target="footer7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lli\Downloads\Final%20Report%20Template%202025%20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34BC9-E994-6142-893D-0FF4C77AE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Final Report Template 2025 V1.dotx</Template>
  <TotalTime>24</TotalTime>
  <Pages>19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Institute of Technology</Company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Awode</dc:creator>
  <cp:keywords/>
  <dc:description/>
  <cp:lastModifiedBy>C22320583 Emmanuel Awode</cp:lastModifiedBy>
  <cp:revision>2</cp:revision>
  <dcterms:created xsi:type="dcterms:W3CDTF">2026-03-04T15:59:00Z</dcterms:created>
  <dcterms:modified xsi:type="dcterms:W3CDTF">2026-03-04T21:29:00Z</dcterms:modified>
</cp:coreProperties>
</file>